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sidR="001F3E17">
        <w:rPr>
          <w:lang w:val="id-ID"/>
        </w:rPr>
        <w:t xml:space="preserve"> Jakarta</w:t>
      </w:r>
      <w:r>
        <w:rPr>
          <w:lang w:val="id-ID"/>
        </w:rPr>
        <w:t>,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w:t>
      </w:r>
      <w:r w:rsidR="00273A08">
        <w:rPr>
          <w:szCs w:val="18"/>
          <w:lang w:eastAsia="tr-TR"/>
        </w:rPr>
        <w:t>use</w:t>
      </w:r>
      <w:r w:rsidRPr="008F72C3">
        <w:rPr>
          <w:szCs w:val="18"/>
          <w:lang w:eastAsia="tr-TR"/>
        </w:rPr>
        <w:t xml:space="preserve"> of social networks </w:t>
      </w:r>
      <w:r w:rsidR="00E7766B">
        <w:rPr>
          <w:szCs w:val="18"/>
          <w:lang w:eastAsia="tr-TR"/>
        </w:rPr>
        <w:t xml:space="preserve">is increasing rapidly. </w:t>
      </w:r>
      <w:r w:rsidRPr="008F72C3">
        <w:rPr>
          <w:szCs w:val="18"/>
          <w:lang w:eastAsia="tr-TR"/>
        </w:rPr>
        <w:t>Various information</w:t>
      </w:r>
      <w:r w:rsidR="008A5FB8">
        <w:rPr>
          <w:szCs w:val="18"/>
          <w:lang w:val="id-ID" w:eastAsia="tr-TR"/>
        </w:rPr>
        <w:t>s</w:t>
      </w:r>
      <w:r w:rsidRPr="008F72C3">
        <w:rPr>
          <w:szCs w:val="18"/>
          <w:lang w:eastAsia="tr-TR"/>
        </w:rPr>
        <w:t xml:space="preserve"> </w:t>
      </w:r>
      <w:r w:rsidR="008A5FB8">
        <w:rPr>
          <w:szCs w:val="18"/>
          <w:lang w:val="id-ID" w:eastAsia="tr-TR"/>
        </w:rPr>
        <w:t>are</w:t>
      </w:r>
      <w:r w:rsidR="00E7766B">
        <w:rPr>
          <w:szCs w:val="18"/>
          <w:lang w:eastAsia="tr-TR"/>
        </w:rPr>
        <w:t xml:space="preserve"> </w:t>
      </w:r>
      <w:r w:rsidRPr="008F72C3">
        <w:rPr>
          <w:szCs w:val="18"/>
          <w:lang w:eastAsia="tr-TR"/>
        </w:rPr>
        <w:t>shared widely through social media</w:t>
      </w:r>
      <w:r w:rsidR="001F3E17">
        <w:rPr>
          <w:szCs w:val="18"/>
          <w:lang w:eastAsia="tr-TR"/>
        </w:rPr>
        <w:t>,</w:t>
      </w:r>
      <w:r w:rsidRPr="008F72C3">
        <w:rPr>
          <w:szCs w:val="18"/>
          <w:lang w:eastAsia="tr-TR"/>
        </w:rPr>
        <w:t xml:space="preserve"> </w:t>
      </w:r>
      <w:r w:rsidR="001F3E17">
        <w:rPr>
          <w:szCs w:val="18"/>
          <w:lang w:eastAsia="tr-TR"/>
        </w:rPr>
        <w:t xml:space="preserve">i.e. </w:t>
      </w:r>
      <w:r w:rsidRPr="008F72C3">
        <w:rPr>
          <w:szCs w:val="18"/>
          <w:lang w:eastAsia="tr-TR"/>
        </w:rPr>
        <w:t xml:space="preserve">Facebook. Information about users and </w:t>
      </w:r>
      <w:r w:rsidR="00E7766B">
        <w:rPr>
          <w:szCs w:val="18"/>
          <w:lang w:eastAsia="tr-TR"/>
        </w:rPr>
        <w:t>what they expressed through status updates</w:t>
      </w:r>
      <w:r w:rsidRPr="008F72C3">
        <w:rPr>
          <w:szCs w:val="18"/>
          <w:lang w:eastAsia="tr-TR"/>
        </w:rPr>
        <w:t xml:space="preserve"> </w:t>
      </w:r>
      <w:r w:rsidR="00E7766B">
        <w:rPr>
          <w:szCs w:val="18"/>
          <w:lang w:eastAsia="tr-TR"/>
        </w:rPr>
        <w:t xml:space="preserve">are </w:t>
      </w:r>
      <w:r w:rsidRPr="008F72C3">
        <w:rPr>
          <w:szCs w:val="18"/>
          <w:lang w:eastAsia="tr-TR"/>
        </w:rPr>
        <w:t>such important asset</w:t>
      </w:r>
      <w:r w:rsidR="00E7766B">
        <w:rPr>
          <w:szCs w:val="18"/>
          <w:lang w:eastAsia="tr-TR"/>
        </w:rPr>
        <w:t>s</w:t>
      </w:r>
      <w:r w:rsidRPr="008F72C3">
        <w:rPr>
          <w:szCs w:val="18"/>
          <w:lang w:eastAsia="tr-TR"/>
        </w:rPr>
        <w:t xml:space="preserve"> for research in the field of behavioral learning and human personality. Similar researches have been conducted in</w:t>
      </w:r>
      <w:r w:rsidR="001F3E17">
        <w:rPr>
          <w:szCs w:val="18"/>
          <w:lang w:eastAsia="tr-TR"/>
        </w:rPr>
        <w:t xml:space="preserve"> this field and it grows continually till now</w:t>
      </w:r>
      <w:r w:rsidRPr="008F72C3">
        <w:rPr>
          <w:szCs w:val="18"/>
          <w:lang w:eastAsia="tr-TR"/>
        </w:rPr>
        <w:t>. This study attempts to build a system that can predict a person’s personality based on Facebook user information. Personality model used in this research is Big Five Model Personality. While other previous research</w:t>
      </w:r>
      <w:r w:rsidR="00807B0C">
        <w:rPr>
          <w:szCs w:val="18"/>
          <w:lang w:eastAsia="tr-TR"/>
        </w:rPr>
        <w:t>es</w:t>
      </w:r>
      <w:r w:rsidRPr="008F72C3">
        <w:rPr>
          <w:szCs w:val="18"/>
          <w:lang w:eastAsia="tr-TR"/>
        </w:rPr>
        <w:t xml:space="preserve"> </w:t>
      </w:r>
      <w:r w:rsidR="00807B0C">
        <w:rPr>
          <w:szCs w:val="18"/>
          <w:lang w:eastAsia="tr-TR"/>
        </w:rPr>
        <w:t>used</w:t>
      </w:r>
      <w:r w:rsidRPr="008F72C3">
        <w:rPr>
          <w:szCs w:val="18"/>
          <w:lang w:eastAsia="tr-TR"/>
        </w:rPr>
        <w:t xml:space="preserve"> older machine learning algorithm in building their model</w:t>
      </w:r>
      <w:r w:rsidR="00807B0C">
        <w:rPr>
          <w:szCs w:val="18"/>
          <w:lang w:eastAsia="tr-TR"/>
        </w:rPr>
        <w:t>s</w:t>
      </w:r>
      <w:r w:rsidRPr="008F72C3">
        <w:rPr>
          <w:szCs w:val="18"/>
          <w:lang w:eastAsia="tr-TR"/>
        </w:rPr>
        <w:t xml:space="preserve">, this research </w:t>
      </w:r>
      <w:r w:rsidR="00997092">
        <w:rPr>
          <w:szCs w:val="18"/>
          <w:lang w:eastAsia="tr-TR"/>
        </w:rPr>
        <w:t>tries</w:t>
      </w:r>
      <w:r w:rsidRPr="008F72C3">
        <w:rPr>
          <w:szCs w:val="18"/>
          <w:lang w:eastAsia="tr-TR"/>
        </w:rPr>
        <w:t xml:space="preserve"> to implement some deep learning architectures to see the comparison by doing comprehensive analysis method through the accuracy result. The results succeeded to outperform the accuracy of previous si</w:t>
      </w:r>
      <w:r w:rsidR="00D865DB">
        <w:rPr>
          <w:szCs w:val="18"/>
          <w:lang w:eastAsia="tr-TR"/>
        </w:rPr>
        <w:t>milar research with the average accuracy of 74.17</w:t>
      </w:r>
      <w:r w:rsidRPr="008F72C3">
        <w:rPr>
          <w:szCs w:val="18"/>
          <w:lang w:eastAsia="tr-TR"/>
        </w:rPr>
        <w:t>%.</w:t>
      </w:r>
    </w:p>
    <w:sdt>
      <w:sdtPr>
        <w:rPr>
          <w:rFonts w:hint="eastAsia"/>
          <w:sz w:val="18"/>
          <w:szCs w:val="18"/>
          <w:lang w:val="en-US"/>
        </w:rPr>
        <w:id w:val="1317155158"/>
        <w:lock w:val="sdtContentLocked"/>
        <w:placeholder>
          <w:docPart w:val="DefaultPlaceholder_1082065158"/>
        </w:placeholder>
      </w:sdtPr>
      <w:sdtEnd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1F3E17">
        <w:rPr>
          <w:lang w:val="id-ID"/>
        </w:rPr>
        <w:t>personality prediction</w:t>
      </w:r>
      <w:r w:rsidR="008F72C3">
        <w:rPr>
          <w:lang w:val="id-ID"/>
        </w:rPr>
        <w:t>; big five</w:t>
      </w:r>
      <w:r w:rsidR="001F3E17">
        <w:rPr>
          <w:lang w:val="en-GB"/>
        </w:rPr>
        <w:t xml:space="preserve"> model</w:t>
      </w:r>
      <w:r w:rsidR="008F72C3">
        <w:rPr>
          <w:lang w:val="id-ID"/>
        </w:rPr>
        <w:t xml:space="preser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w:t>
      </w:r>
      <w:r w:rsidR="00997092">
        <w:t xml:space="preserve">widely </w:t>
      </w:r>
      <w:r>
        <w:t>used communication and interaction tool between people over the past few years.</w:t>
      </w:r>
      <w:r w:rsidR="000B65BF">
        <w:t xml:space="preserve"> Direct interaction between peop</w:t>
      </w:r>
      <w:r w:rsidR="00D865DB">
        <w:t>le is decreasing as people tend</w:t>
      </w:r>
      <w:r w:rsidR="000B65BF">
        <w:t xml:space="preserve"> to communicate indirectly through smartphones</w:t>
      </w:r>
      <w:r w:rsidR="001F3E17">
        <w:t xml:space="preserve">. Thus, it is </w:t>
      </w:r>
      <w:r>
        <w:t xml:space="preserve">quite difficult to recognize </w:t>
      </w:r>
      <w:r w:rsidR="000B65BF">
        <w:t xml:space="preserve">person’s personality. </w:t>
      </w:r>
      <w:r>
        <w:t xml:space="preserve">However, </w:t>
      </w:r>
      <w:r w:rsidR="000B65BF">
        <w:t xml:space="preserve">what’s written in social media might help us to get the information needed as people spend much time checking social media and expressing their feelings and thoughts through status, comments, and updates. </w:t>
      </w:r>
      <w:r>
        <w:t>Facebook has the largest users reachi</w:t>
      </w:r>
      <w:r w:rsidR="00506238">
        <w:t>ng 1.8 billion users with around</w:t>
      </w:r>
      <w:r>
        <w:t xml:space="preserve"> 800 million users spending about </w:t>
      </w:r>
      <w:r w:rsidR="000B65BF">
        <w:t>40 minutes a day using it</w:t>
      </w:r>
      <w:r w:rsidR="00312A35">
        <w:t xml:space="preserve"> [1]</w:t>
      </w:r>
      <w:r>
        <w:t xml:space="preserve">. Facebook users generally express </w:t>
      </w:r>
      <w:r>
        <w:lastRenderedPageBreak/>
        <w:t xml:space="preserve">their feelings and opinions </w:t>
      </w:r>
      <w:r w:rsidR="000B65BF">
        <w:t>through status updates or comments</w:t>
      </w:r>
      <w:r>
        <w:t xml:space="preserve">. Although Facebook is currently more widely used to share photos and videos, this research </w:t>
      </w:r>
      <w:r w:rsidR="004070A9">
        <w:t>focuses</w:t>
      </w:r>
      <w:r>
        <w:t xml:space="preserve"> on users’ linguistic aspect which is their status</w:t>
      </w:r>
      <w:r w:rsidR="000B65BF">
        <w:t xml:space="preserve"> updat</w:t>
      </w:r>
      <w:r>
        <w:t xml:space="preserve">es. </w:t>
      </w:r>
      <w:r w:rsidR="000B65BF">
        <w:t>Studies</w:t>
      </w:r>
      <w:r>
        <w:t xml:space="preserve"> in the field of psychology show</w:t>
      </w:r>
      <w:r w:rsidR="000B65BF">
        <w:t>ed</w:t>
      </w:r>
      <w:r>
        <w:t xml:space="preserve"> that there is a correlation between personality and the linguistic behavior of a person</w:t>
      </w:r>
      <w:r w:rsidR="00C85128">
        <w:t xml:space="preserve"> </w:t>
      </w:r>
      <w:r w:rsidR="00C85128">
        <w:rPr>
          <w:lang w:eastAsia="tr-TR"/>
        </w:rPr>
        <w:t>[</w:t>
      </w:r>
      <w:r w:rsidR="00743F1E">
        <w:rPr>
          <w:lang w:val="id-ID" w:eastAsia="tr-TR"/>
        </w:rPr>
        <w:t>2</w:t>
      </w:r>
      <w:r w:rsidR="00C85128">
        <w:rPr>
          <w:lang w:eastAsia="tr-TR"/>
        </w:rPr>
        <w:t>]</w:t>
      </w:r>
      <w:r w:rsidR="000410C2">
        <w:rPr>
          <w:lang w:eastAsia="tr-TR"/>
        </w:rPr>
        <w:t xml:space="preserve"> [</w:t>
      </w:r>
      <w:r w:rsidR="00743F1E">
        <w:rPr>
          <w:lang w:val="id-ID" w:eastAsia="tr-TR"/>
        </w:rPr>
        <w:t>3</w:t>
      </w:r>
      <w:r w:rsidR="000410C2">
        <w:rPr>
          <w:lang w:eastAsia="tr-TR"/>
        </w:rPr>
        <w:t>]</w:t>
      </w:r>
      <w:r>
        <w:t>. This correlation can be effectively analyzed and illustrate</w:t>
      </w:r>
      <w:r w:rsidR="000B65BF">
        <w:t xml:space="preserve">d using </w:t>
      </w:r>
      <w:r w:rsidR="004070A9">
        <w:t xml:space="preserve">natural language processing </w:t>
      </w:r>
      <w:r w:rsidR="000B65BF">
        <w:t xml:space="preserve">approach. Therefore, the </w:t>
      </w:r>
      <w:r>
        <w:t>goal</w:t>
      </w:r>
      <w:r w:rsidR="000B65BF">
        <w:t xml:space="preserve"> of this research</w:t>
      </w:r>
      <w:r>
        <w:t xml:space="preserve"> is to build a prediction system t</w:t>
      </w:r>
      <w:r w:rsidR="0001732F">
        <w:t>hat can automatically predict</w:t>
      </w:r>
      <w:r>
        <w:t xml:space="preserve"> user per</w:t>
      </w:r>
      <w:r w:rsidR="000B65BF">
        <w:t>sonality based on their activities</w:t>
      </w:r>
      <w:r>
        <w:t xml:space="preserve"> in Facebook.</w:t>
      </w:r>
    </w:p>
    <w:p w:rsidR="000533A1" w:rsidRPr="005D09A0" w:rsidRDefault="000533A1" w:rsidP="000533A1">
      <w:pPr>
        <w:pStyle w:val="EACLTextIndent"/>
        <w:rPr>
          <w:sz w:val="20"/>
        </w:rPr>
      </w:pPr>
      <w:r w:rsidRPr="005D09A0">
        <w:rPr>
          <w:sz w:val="20"/>
        </w:rPr>
        <w:t xml:space="preserve">There </w:t>
      </w:r>
      <w:proofErr w:type="gramStart"/>
      <w:r w:rsidRPr="005D09A0">
        <w:rPr>
          <w:sz w:val="20"/>
        </w:rPr>
        <w:t>are</w:t>
      </w:r>
      <w:proofErr w:type="gramEnd"/>
      <w:r w:rsidRPr="005D09A0">
        <w:rPr>
          <w:sz w:val="20"/>
        </w:rPr>
        <w:t xml:space="preserve"> several personality models used in </w:t>
      </w:r>
      <w:r w:rsidR="000B65BF">
        <w:rPr>
          <w:sz w:val="20"/>
        </w:rPr>
        <w:t>predicting personality, such as Big Five Personality,</w:t>
      </w:r>
      <w:r w:rsidRPr="005D09A0">
        <w:rPr>
          <w:sz w:val="20"/>
        </w:rPr>
        <w:t xml:space="preserve"> MBTI (Myers-Briggs Type Indicator) or DISC</w:t>
      </w:r>
      <w:r w:rsidR="004070A9">
        <w:rPr>
          <w:sz w:val="20"/>
        </w:rPr>
        <w:t xml:space="preserve"> (Dominance Influence Steadiness </w:t>
      </w:r>
      <w:r w:rsidR="004070A9" w:rsidRPr="005D09A0">
        <w:rPr>
          <w:sz w:val="20"/>
        </w:rPr>
        <w:t>Conscientiousness</w:t>
      </w:r>
      <w:r w:rsidR="004070A9">
        <w:rPr>
          <w:sz w:val="20"/>
        </w:rPr>
        <w:t>)</w:t>
      </w:r>
      <w:r w:rsidRPr="005D09A0">
        <w:rPr>
          <w:sz w:val="20"/>
        </w:rPr>
        <w:t xml:space="preserve">. However, after some considerations and literature review process, Big Five Personality </w:t>
      </w:r>
      <w:r w:rsidR="004070A9">
        <w:rPr>
          <w:sz w:val="20"/>
        </w:rPr>
        <w:t>is</w:t>
      </w:r>
      <w:r w:rsidR="000B65BF">
        <w:rPr>
          <w:sz w:val="20"/>
        </w:rPr>
        <w:t xml:space="preserve"> used in this study</w:t>
      </w:r>
      <w:r w:rsidRPr="005D09A0">
        <w:rPr>
          <w:sz w:val="20"/>
        </w:rPr>
        <w:t xml:space="preserve"> </w:t>
      </w:r>
      <w:r w:rsidR="000B65BF">
        <w:rPr>
          <w:sz w:val="20"/>
        </w:rPr>
        <w:t>as</w:t>
      </w:r>
      <w:r w:rsidRPr="005D09A0">
        <w:rPr>
          <w:sz w:val="20"/>
        </w:rPr>
        <w:t xml:space="preserve"> it</w:t>
      </w:r>
      <w:r w:rsidR="000B65BF">
        <w:rPr>
          <w:sz w:val="20"/>
        </w:rPr>
        <w:t xml:space="preserve"> is</w:t>
      </w:r>
      <w:r w:rsidRPr="005D09A0">
        <w:rPr>
          <w:sz w:val="20"/>
        </w:rPr>
        <w:t xml:space="preserve"> the most popular and precise in telling someone’s personality traits. Traits in this model consist of Openness, Conscientiousness, Extraversion, Agreeableness, and Neuroticism.</w:t>
      </w:r>
    </w:p>
    <w:p w:rsidR="000533A1" w:rsidRPr="000533A1" w:rsidRDefault="00EC0B90" w:rsidP="000533A1">
      <w:pPr>
        <w:pStyle w:val="Els-body-text"/>
        <w:ind w:right="-28"/>
        <w:rPr>
          <w:lang w:val="id-ID"/>
        </w:rPr>
      </w:pPr>
      <w:r>
        <w:t xml:space="preserve">The corpus used in this study consists of </w:t>
      </w:r>
      <w:r w:rsidR="004070A9">
        <w:t>2 (</w:t>
      </w:r>
      <w:r>
        <w:t>two</w:t>
      </w:r>
      <w:r w:rsidR="004070A9">
        <w:t>)</w:t>
      </w:r>
      <w:r>
        <w:t xml:space="preserve"> datasets. The f</w:t>
      </w:r>
      <w:r w:rsidR="000533A1">
        <w:t xml:space="preserve">irst dataset consists of 250 users with around 10,000 statuses obtained from </w:t>
      </w:r>
      <w:proofErr w:type="spellStart"/>
      <w:r w:rsidR="000533A1" w:rsidRPr="006F61CA">
        <w:rPr>
          <w:i/>
        </w:rPr>
        <w:t>myPersonality</w:t>
      </w:r>
      <w:proofErr w:type="spellEnd"/>
      <w:r w:rsidR="000533A1">
        <w:t xml:space="preserve"> project sample data</w:t>
      </w:r>
      <w:r w:rsidR="006F61CA">
        <w:t>,</w:t>
      </w:r>
      <w:r w:rsidR="000533A1">
        <w:t xml:space="preserve"> and the </w:t>
      </w:r>
      <w:r w:rsidR="006F61CA">
        <w:t>second</w:t>
      </w:r>
      <w:r w:rsidR="000533A1">
        <w:t xml:space="preserve"> dataset </w:t>
      </w:r>
      <w:r w:rsidR="006F61CA">
        <w:t xml:space="preserve">consists </w:t>
      </w:r>
      <w:r w:rsidR="000533A1">
        <w:t>of 150 users</w:t>
      </w:r>
      <w:r w:rsidR="006F61CA">
        <w:t xml:space="preserve"> which are</w:t>
      </w:r>
      <w:r w:rsidR="000533A1">
        <w:t xml:space="preserve"> collected manually. Prediction system </w:t>
      </w:r>
      <w:r w:rsidR="004070A9">
        <w:t>is</w:t>
      </w:r>
      <w:r w:rsidR="000533A1">
        <w:t xml:space="preserve"> built using some linguistic features with different approach. The first </w:t>
      </w:r>
      <w:r w:rsidR="00E3162A">
        <w:t>used</w:t>
      </w:r>
      <w:r w:rsidR="000533A1">
        <w:t xml:space="preserve"> closed vocabulary that includes some features such as LIWC</w:t>
      </w:r>
      <w:r w:rsidR="004070A9">
        <w:t xml:space="preserve"> (</w:t>
      </w:r>
      <w:r w:rsidR="004070A9" w:rsidRPr="004070A9">
        <w:t>Linguistic Inquiry and Word Count</w:t>
      </w:r>
      <w:r w:rsidR="004070A9">
        <w:t>)</w:t>
      </w:r>
      <w:r w:rsidR="000533A1">
        <w:t xml:space="preserve"> and </w:t>
      </w:r>
      <w:r w:rsidR="00F85696">
        <w:t>SPLICE (</w:t>
      </w:r>
      <w:r w:rsidR="00F85696" w:rsidRPr="00F85696">
        <w:t>Structured Programming for Linguistic Cue Extraction</w:t>
      </w:r>
      <w:r w:rsidR="00F85696">
        <w:t>)</w:t>
      </w:r>
      <w:r w:rsidR="000533A1">
        <w:t xml:space="preserve">. SNA (Social Network Analysis) </w:t>
      </w:r>
      <w:r w:rsidR="006F61CA">
        <w:t xml:space="preserve">is </w:t>
      </w:r>
      <w:r w:rsidR="000533A1">
        <w:t>also included in the process</w:t>
      </w:r>
      <w:r w:rsidR="006F61CA">
        <w:t xml:space="preserve"> because</w:t>
      </w:r>
      <w:r w:rsidR="000533A1">
        <w:t xml:space="preserve"> all the features</w:t>
      </w:r>
      <w:r w:rsidR="006F61CA">
        <w:t>’</w:t>
      </w:r>
      <w:r w:rsidR="000533A1">
        <w:t xml:space="preserve"> score</w:t>
      </w:r>
      <w:r w:rsidR="006F61CA">
        <w:t>s</w:t>
      </w:r>
      <w:r w:rsidR="000533A1">
        <w:t xml:space="preserve"> </w:t>
      </w:r>
      <w:r w:rsidR="006F61CA">
        <w:t xml:space="preserve">are </w:t>
      </w:r>
      <w:r w:rsidR="000533A1">
        <w:t xml:space="preserve">provided by </w:t>
      </w:r>
      <w:proofErr w:type="spellStart"/>
      <w:r w:rsidR="000533A1" w:rsidRPr="006F61CA">
        <w:rPr>
          <w:i/>
        </w:rPr>
        <w:t>myPersonality</w:t>
      </w:r>
      <w:proofErr w:type="spellEnd"/>
      <w:r w:rsidR="000533A1">
        <w:t xml:space="preserve"> dataset. All features in the first approach</w:t>
      </w:r>
      <w:r w:rsidR="006F61CA">
        <w:t xml:space="preserve"> </w:t>
      </w:r>
      <w:r w:rsidR="00E3162A">
        <w:t>are</w:t>
      </w:r>
      <w:r w:rsidR="000533A1">
        <w:t xml:space="preserve"> specifically used in the older machine learning algorithm implementation. The second approach </w:t>
      </w:r>
      <w:r w:rsidR="00E3162A">
        <w:t>used open vocabulary</w:t>
      </w:r>
      <w:r w:rsidR="00DE58D7">
        <w:t xml:space="preserve"> approach. It is word embedding</w:t>
      </w:r>
      <w:r w:rsidR="00E3162A">
        <w:t xml:space="preserve"> which </w:t>
      </w:r>
      <w:r w:rsidR="006F61CA">
        <w:t>is</w:t>
      </w:r>
      <w:r w:rsidR="000533A1">
        <w:t xml:space="preserve"> specifically used in deep learning technique implementation.</w:t>
      </w:r>
      <w:r w:rsidR="006F61CA">
        <w:t xml:space="preserve"> This study </w:t>
      </w:r>
      <w:r w:rsidR="00E3162A">
        <w:t>uses</w:t>
      </w:r>
      <w:r w:rsidR="006F61CA">
        <w:t xml:space="preserve"> some machine learning algorithm</w:t>
      </w:r>
      <w:r w:rsidR="00E3162A">
        <w:t>s</w:t>
      </w:r>
      <w:r w:rsidR="006F61CA">
        <w:t xml:space="preserve"> which are widel</w:t>
      </w:r>
      <w:r w:rsidR="00E3162A">
        <w:t>y used in previous researches. To the best to our knowledge</w:t>
      </w:r>
      <w:r w:rsidR="006F61CA">
        <w:t>, deep learning implementation</w:t>
      </w:r>
      <w:r w:rsidR="00E26CF2">
        <w:t xml:space="preserve"> in this field</w:t>
      </w:r>
      <w:r w:rsidR="006F61CA">
        <w:t xml:space="preserve"> is still hard to find</w:t>
      </w:r>
      <w:r w:rsidR="00E26CF2">
        <w:t>. Hence</w:t>
      </w:r>
      <w:r w:rsidR="006F61CA">
        <w:t>, we implement some deep learning algorithm</w:t>
      </w:r>
      <w:r w:rsidR="00E3162A">
        <w:t>s</w:t>
      </w:r>
      <w:r w:rsidR="006F61CA">
        <w:t xml:space="preserve"> </w:t>
      </w:r>
      <w:r w:rsidR="00E3162A">
        <w:t xml:space="preserve">so that improvement to </w:t>
      </w:r>
      <w:r w:rsidR="006F61CA">
        <w:t>the prediction system</w:t>
      </w:r>
      <w:r w:rsidR="00E3162A">
        <w:t xml:space="preserve"> can be made</w:t>
      </w:r>
      <w:r w:rsidR="006F61CA">
        <w:t xml:space="preserve">. </w:t>
      </w:r>
    </w:p>
    <w:p w:rsidR="00BB69F2" w:rsidRPr="00751A2A" w:rsidRDefault="0071366F">
      <w:pPr>
        <w:pStyle w:val="Els-1storder-head"/>
      </w:pPr>
      <w:r w:rsidRPr="00751A2A">
        <w:rPr>
          <w:lang w:val="id-ID"/>
        </w:rPr>
        <w:t>Related Work</w:t>
      </w:r>
    </w:p>
    <w:p w:rsidR="00A132CE" w:rsidRDefault="0071366F" w:rsidP="005A5A7B">
      <w:pPr>
        <w:pStyle w:val="Els-body-text"/>
        <w:rPr>
          <w:lang w:val="id-ID"/>
        </w:rPr>
      </w:pPr>
      <w:r w:rsidRPr="005D09A0">
        <w:rPr>
          <w:lang w:val="id-ID"/>
        </w:rPr>
        <w:t>Previous study on personality prediction has been done by using social media Facebook and some features such as LIWC features, SNA features, time-related features, and others</w:t>
      </w:r>
      <w:r w:rsidR="00801CB9">
        <w:rPr>
          <w:lang w:val="en-GB"/>
        </w:rPr>
        <w:t xml:space="preserve"> [</w:t>
      </w:r>
      <w:r w:rsidR="00743F1E">
        <w:rPr>
          <w:lang w:val="id-ID"/>
        </w:rPr>
        <w:t>4</w:t>
      </w:r>
      <w:r w:rsidR="00801CB9">
        <w:rPr>
          <w:lang w:val="en-GB"/>
        </w:rPr>
        <w:t>]</w:t>
      </w:r>
      <w:r w:rsidRPr="005D09A0">
        <w:rPr>
          <w:lang w:val="id-ID"/>
        </w:rPr>
        <w:t xml:space="preserve">. </w:t>
      </w:r>
      <w:r w:rsidR="00397887">
        <w:rPr>
          <w:lang w:val="en-GB"/>
        </w:rPr>
        <w:t xml:space="preserve">Their research </w:t>
      </w:r>
      <w:r w:rsidR="00397887">
        <w:rPr>
          <w:lang w:val="id-ID"/>
        </w:rPr>
        <w:t xml:space="preserve">is very similar with ours </w:t>
      </w:r>
      <w:r w:rsidRPr="005D09A0">
        <w:rPr>
          <w:lang w:val="id-ID"/>
        </w:rPr>
        <w:t>especially</w:t>
      </w:r>
      <w:r w:rsidR="00397887">
        <w:rPr>
          <w:lang w:val="en-GB"/>
        </w:rPr>
        <w:t xml:space="preserve"> for</w:t>
      </w:r>
      <w:r w:rsidRPr="005D09A0">
        <w:rPr>
          <w:lang w:val="id-ID"/>
        </w:rPr>
        <w:t xml:space="preserve"> the dataset (250 dataset from myPersonality) and the features (LIWC and SNA features). </w:t>
      </w:r>
      <w:r w:rsidR="00E941D7">
        <w:rPr>
          <w:lang w:val="en-GB"/>
        </w:rPr>
        <w:t xml:space="preserve">Another </w:t>
      </w:r>
      <w:r w:rsidRPr="005D09A0">
        <w:rPr>
          <w:lang w:val="id-ID"/>
        </w:rPr>
        <w:t>research</w:t>
      </w:r>
      <w:r w:rsidR="00E941D7">
        <w:rPr>
          <w:lang w:val="en-GB"/>
        </w:rPr>
        <w:t xml:space="preserve"> </w:t>
      </w:r>
      <w:proofErr w:type="spellStart"/>
      <w:r w:rsidR="00E941D7">
        <w:rPr>
          <w:lang w:val="en-GB"/>
        </w:rPr>
        <w:t>i</w:t>
      </w:r>
      <w:proofErr w:type="spellEnd"/>
      <w:r w:rsidRPr="005D09A0">
        <w:rPr>
          <w:lang w:val="id-ID"/>
        </w:rPr>
        <w:t xml:space="preserve">n personality prediction based on Facebook status </w:t>
      </w:r>
      <w:r w:rsidR="00E941D7">
        <w:rPr>
          <w:lang w:val="en-GB"/>
        </w:rPr>
        <w:t xml:space="preserve">were done </w:t>
      </w:r>
      <w:r w:rsidRPr="005D09A0">
        <w:rPr>
          <w:lang w:val="id-ID"/>
        </w:rPr>
        <w:t>by using two approaches such as open-vocabulary DLA (Differential Language Analysis) and LIWC features</w:t>
      </w:r>
      <w:r w:rsidR="00E941D7">
        <w:rPr>
          <w:lang w:val="en-GB"/>
        </w:rPr>
        <w:t xml:space="preserve"> [</w:t>
      </w:r>
      <w:r w:rsidR="00743F1E">
        <w:rPr>
          <w:lang w:val="id-ID"/>
        </w:rPr>
        <w:t>5</w:t>
      </w:r>
      <w:r w:rsidR="00E941D7">
        <w:rPr>
          <w:lang w:val="en-GB"/>
        </w:rPr>
        <w:t>]</w:t>
      </w:r>
      <w:r w:rsidRPr="005D09A0">
        <w:rPr>
          <w:lang w:val="id-ID"/>
        </w:rPr>
        <w:t>.</w:t>
      </w:r>
      <w:r w:rsidR="005A5A7B" w:rsidRPr="005D09A0">
        <w:rPr>
          <w:lang w:val="id-ID"/>
        </w:rPr>
        <w:t xml:space="preserve"> </w:t>
      </w:r>
      <w:r w:rsidR="00E941D7">
        <w:rPr>
          <w:lang w:val="en-GB"/>
        </w:rPr>
        <w:t>B</w:t>
      </w:r>
      <w:r w:rsidRPr="005D09A0">
        <w:rPr>
          <w:lang w:val="id-ID"/>
        </w:rPr>
        <w:t>y using Facebook</w:t>
      </w:r>
      <w:r w:rsidR="00E941D7">
        <w:rPr>
          <w:lang w:val="en-GB"/>
        </w:rPr>
        <w:t>, a research defining features</w:t>
      </w:r>
      <w:r w:rsidRPr="005D09A0">
        <w:rPr>
          <w:lang w:val="id-ID"/>
        </w:rPr>
        <w:t xml:space="preserve"> with bag-of-words and token (unigrams) approaches </w:t>
      </w:r>
      <w:r w:rsidR="00E941D7">
        <w:rPr>
          <w:lang w:val="en-GB"/>
        </w:rPr>
        <w:t>were conducted as well</w:t>
      </w:r>
      <w:r w:rsidRPr="005D09A0">
        <w:rPr>
          <w:lang w:val="id-ID"/>
        </w:rPr>
        <w:t xml:space="preserve">. Other study </w:t>
      </w:r>
      <w:r w:rsidR="002C337A">
        <w:rPr>
          <w:lang w:val="en-GB"/>
        </w:rPr>
        <w:t xml:space="preserve">was </w:t>
      </w:r>
      <w:r w:rsidRPr="005D09A0">
        <w:rPr>
          <w:lang w:val="id-ID"/>
        </w:rPr>
        <w:t xml:space="preserve">done </w:t>
      </w:r>
      <w:r w:rsidR="00A132CE">
        <w:rPr>
          <w:lang w:val="en-GB"/>
        </w:rPr>
        <w:t>t</w:t>
      </w:r>
      <w:r w:rsidRPr="005D09A0">
        <w:rPr>
          <w:lang w:val="id-ID"/>
        </w:rPr>
        <w:t>o make a personality prediction system by using Twitter with LIWC and MRC as features</w:t>
      </w:r>
      <w:r w:rsidR="002C337A">
        <w:rPr>
          <w:lang w:val="en-GB"/>
        </w:rPr>
        <w:t xml:space="preserve"> [</w:t>
      </w:r>
      <w:r w:rsidR="00743F1E">
        <w:rPr>
          <w:lang w:val="id-ID"/>
        </w:rPr>
        <w:t>6</w:t>
      </w:r>
      <w:r w:rsidR="002C337A">
        <w:rPr>
          <w:lang w:val="en-GB"/>
        </w:rPr>
        <w:t>]</w:t>
      </w:r>
      <w:r w:rsidRPr="005D09A0">
        <w:rPr>
          <w:lang w:val="id-ID"/>
        </w:rPr>
        <w:t>.</w:t>
      </w:r>
      <w:r w:rsidR="005A5A7B" w:rsidRPr="005D09A0">
        <w:rPr>
          <w:lang w:val="id-ID"/>
        </w:rPr>
        <w:t xml:space="preserve"> </w:t>
      </w:r>
    </w:p>
    <w:p w:rsidR="00BB69F2" w:rsidRPr="005D09A0" w:rsidRDefault="00E13B4D" w:rsidP="005A5A7B">
      <w:pPr>
        <w:pStyle w:val="Els-body-text"/>
      </w:pPr>
      <w:r>
        <w:rPr>
          <w:lang w:val="en-GB"/>
        </w:rPr>
        <w:t>All</w:t>
      </w:r>
      <w:r w:rsidR="00A132CE">
        <w:rPr>
          <w:lang w:val="en-GB"/>
        </w:rPr>
        <w:t xml:space="preserve"> mentioned above researches did </w:t>
      </w:r>
      <w:r w:rsidR="0071366F" w:rsidRPr="005D09A0">
        <w:rPr>
          <w:lang w:val="id-ID"/>
        </w:rPr>
        <w:t xml:space="preserve">personality prediction by using social media in </w:t>
      </w:r>
      <w:r w:rsidR="00A132CE">
        <w:rPr>
          <w:lang w:val="en-GB"/>
        </w:rPr>
        <w:t>E</w:t>
      </w:r>
      <w:r w:rsidR="0071366F" w:rsidRPr="005D09A0">
        <w:rPr>
          <w:lang w:val="id-ID"/>
        </w:rPr>
        <w:t xml:space="preserve">nglish based on Big Five Personality models. Recent research </w:t>
      </w:r>
      <w:r w:rsidR="00A132CE">
        <w:rPr>
          <w:lang w:val="en-GB"/>
        </w:rPr>
        <w:t xml:space="preserve">was conducted </w:t>
      </w:r>
      <w:r w:rsidR="0071366F" w:rsidRPr="005D09A0">
        <w:rPr>
          <w:lang w:val="id-ID"/>
        </w:rPr>
        <w:t xml:space="preserve">to make a personality prediction system using Twitter in </w:t>
      </w:r>
      <w:r w:rsidR="00A132CE">
        <w:rPr>
          <w:lang w:val="en-GB"/>
        </w:rPr>
        <w:t>Ba</w:t>
      </w:r>
      <w:r w:rsidR="0071366F" w:rsidRPr="005D09A0">
        <w:rPr>
          <w:lang w:val="id-ID"/>
        </w:rPr>
        <w:t>hasa based on Big Five Personality models</w:t>
      </w:r>
      <w:r w:rsidR="00A132CE">
        <w:rPr>
          <w:lang w:val="en-GB"/>
        </w:rPr>
        <w:t xml:space="preserve"> [</w:t>
      </w:r>
      <w:r w:rsidR="00743F1E">
        <w:rPr>
          <w:lang w:val="id-ID"/>
        </w:rPr>
        <w:t>7</w:t>
      </w:r>
      <w:r w:rsidR="00A132CE">
        <w:rPr>
          <w:lang w:val="en-GB"/>
        </w:rPr>
        <w:t>] [</w:t>
      </w:r>
      <w:r w:rsidR="00743F1E">
        <w:rPr>
          <w:lang w:val="id-ID"/>
        </w:rPr>
        <w:t>8</w:t>
      </w:r>
      <w:r w:rsidR="00A132CE">
        <w:rPr>
          <w:lang w:val="en-GB"/>
        </w:rPr>
        <w:t>]</w:t>
      </w:r>
      <w:r w:rsidR="0071366F" w:rsidRPr="005D09A0">
        <w:rPr>
          <w:lang w:val="id-ID"/>
        </w:rPr>
        <w:t>.</w:t>
      </w:r>
      <w:r w:rsidR="005A5A7B" w:rsidRPr="005D09A0">
        <w:rPr>
          <w:lang w:val="id-ID"/>
        </w:rPr>
        <w:t xml:space="preserve"> </w:t>
      </w:r>
      <w:r w:rsidR="0071366F" w:rsidRPr="005D09A0">
        <w:rPr>
          <w:lang w:val="id-ID"/>
        </w:rPr>
        <w:t xml:space="preserve">Other research on personality prediction </w:t>
      </w:r>
      <w:r w:rsidR="00A132CE">
        <w:rPr>
          <w:lang w:val="en-GB"/>
        </w:rPr>
        <w:t xml:space="preserve">was </w:t>
      </w:r>
      <w:r w:rsidR="0071366F" w:rsidRPr="005D09A0">
        <w:rPr>
          <w:lang w:val="id-ID"/>
        </w:rPr>
        <w:t xml:space="preserve">done using deep learning technique </w:t>
      </w:r>
      <w:r w:rsidR="00A132CE">
        <w:rPr>
          <w:lang w:val="id-ID"/>
        </w:rPr>
        <w:t>to classify Big Five Personalit</w:t>
      </w:r>
      <w:r w:rsidR="0071366F" w:rsidRPr="005D09A0">
        <w:rPr>
          <w:lang w:val="id-ID"/>
        </w:rPr>
        <w:t>y models from social media Facebook</w:t>
      </w:r>
      <w:r w:rsidR="00A132CE">
        <w:rPr>
          <w:lang w:val="en-GB"/>
        </w:rPr>
        <w:t xml:space="preserve"> [</w:t>
      </w:r>
      <w:r w:rsidR="00743F1E">
        <w:rPr>
          <w:lang w:val="id-ID"/>
        </w:rPr>
        <w:t>9</w:t>
      </w:r>
      <w:r w:rsidR="00A132CE">
        <w:rPr>
          <w:lang w:val="en-GB"/>
        </w:rPr>
        <w:t>]</w:t>
      </w:r>
      <w:r w:rsidR="0071366F" w:rsidRPr="005D09A0">
        <w:rPr>
          <w:lang w:val="id-ID"/>
        </w:rPr>
        <w:t>.</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w:t>
      </w:r>
      <w:r w:rsidR="00A132CE">
        <w:rPr>
          <w:lang w:eastAsia="tr-TR"/>
        </w:rPr>
        <w:t>i</w:t>
      </w:r>
      <w:r>
        <w:rPr>
          <w:lang w:eastAsia="tr-TR"/>
        </w:rPr>
        <w:t>s divided into two parts</w:t>
      </w:r>
      <w:r w:rsidRPr="00183ACF">
        <w:rPr>
          <w:lang w:eastAsia="tr-TR"/>
        </w:rPr>
        <w:t xml:space="preserve">. The first dataset obtained from </w:t>
      </w:r>
      <w:proofErr w:type="spellStart"/>
      <w:r w:rsidRPr="00183ACF">
        <w:rPr>
          <w:lang w:eastAsia="tr-TR"/>
        </w:rPr>
        <w:t>myPer</w:t>
      </w:r>
      <w:r w:rsidR="0031665B">
        <w:rPr>
          <w:lang w:eastAsia="tr-TR"/>
        </w:rPr>
        <w:t>sonality</w:t>
      </w:r>
      <w:proofErr w:type="spellEnd"/>
      <w:r w:rsidR="0031665B">
        <w:rPr>
          <w:lang w:eastAsia="tr-TR"/>
        </w:rPr>
        <w:t xml:space="preserve"> </w:t>
      </w:r>
      <w:r w:rsidR="0031665B">
        <w:rPr>
          <w:lang w:val="id-ID" w:eastAsia="tr-TR"/>
        </w:rPr>
        <w:t>[</w:t>
      </w:r>
      <w:r w:rsidR="00743F1E">
        <w:rPr>
          <w:lang w:val="id-ID" w:eastAsia="tr-TR"/>
        </w:rPr>
        <w:t>10</w:t>
      </w:r>
      <w:r w:rsidR="0031665B">
        <w:rPr>
          <w:lang w:val="id-ID" w:eastAsia="tr-TR"/>
        </w:rPr>
        <w:t>]</w:t>
      </w:r>
      <w:r w:rsidR="00BE00A3">
        <w:rPr>
          <w:lang w:eastAsia="tr-TR"/>
        </w:rPr>
        <w:t xml:space="preserve"> consists of</w:t>
      </w:r>
      <w:r w:rsidRPr="00183ACF">
        <w:rPr>
          <w:lang w:eastAsia="tr-TR"/>
        </w:rPr>
        <w:t xml:space="preserve"> 250 </w:t>
      </w:r>
      <w:r w:rsidR="00BE00A3">
        <w:rPr>
          <w:lang w:eastAsia="tr-TR"/>
        </w:rPr>
        <w:t>data</w:t>
      </w:r>
      <w:r w:rsidRPr="00183ACF">
        <w:rPr>
          <w:lang w:eastAsia="tr-TR"/>
        </w:rPr>
        <w:t xml:space="preserve"> of Facebook users with approximately 10,000 status</w:t>
      </w:r>
      <w:r w:rsidR="00C85128">
        <w:rPr>
          <w:lang w:eastAsia="tr-TR"/>
        </w:rPr>
        <w:t>es</w:t>
      </w:r>
      <w:r w:rsidRPr="00183ACF">
        <w:rPr>
          <w:lang w:eastAsia="tr-TR"/>
        </w:rPr>
        <w:t xml:space="preserve"> </w:t>
      </w:r>
      <w:r w:rsidR="00BE00A3">
        <w:rPr>
          <w:lang w:eastAsia="tr-TR"/>
        </w:rPr>
        <w:t>with given personality label</w:t>
      </w:r>
      <w:r w:rsidRPr="00183ACF">
        <w:rPr>
          <w:lang w:eastAsia="tr-TR"/>
        </w:rPr>
        <w:t xml:space="preserve"> based on the Big Five Personality Traits model. The distribution of the </w:t>
      </w:r>
      <w:proofErr w:type="spellStart"/>
      <w:r w:rsidRPr="00183ACF">
        <w:rPr>
          <w:lang w:eastAsia="tr-TR"/>
        </w:rPr>
        <w:t>myPersonality</w:t>
      </w:r>
      <w:proofErr w:type="spellEnd"/>
      <w:r w:rsidRPr="00183ACF">
        <w:rPr>
          <w:lang w:eastAsia="tr-TR"/>
        </w:rPr>
        <w:t xml:space="preserve"> dataset based on the personality type is presented in Table 1 below.</w:t>
      </w: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Pr="0031596E" w:rsidRDefault="0031596E" w:rsidP="00556250">
      <w:pPr>
        <w:pStyle w:val="Els-body-text"/>
        <w:rPr>
          <w:lang w:val="id-ID" w:eastAsia="tr-TR"/>
        </w:rPr>
      </w:pPr>
    </w:p>
    <w:p w:rsidR="00556250" w:rsidRPr="00556250" w:rsidRDefault="00556250" w:rsidP="00556250">
      <w:pPr>
        <w:pStyle w:val="Els-caption"/>
        <w:spacing w:after="80"/>
        <w:ind w:left="1325"/>
        <w:rPr>
          <w:lang w:val="id-ID"/>
        </w:rPr>
      </w:pPr>
      <w:r w:rsidRPr="003E1D61">
        <w:lastRenderedPageBreak/>
        <w:t xml:space="preserve">     </w:t>
      </w:r>
      <w:r>
        <w:rPr>
          <w:lang w:val="id-ID"/>
        </w:rPr>
        <w:tab/>
        <w:t xml:space="preserve">       </w:t>
      </w:r>
      <w:proofErr w:type="gramStart"/>
      <w:r w:rsidRPr="003E1D61">
        <w:t>Table 1.</w:t>
      </w:r>
      <w:proofErr w:type="gramEnd"/>
      <w:r w:rsidRPr="003E1D61">
        <w:t xml:space="preserve"> </w:t>
      </w:r>
      <w:r>
        <w:rPr>
          <w:szCs w:val="22"/>
          <w:lang w:val="id-ID" w:eastAsia="tr-TR"/>
        </w:rPr>
        <w:t>Distribu</w:t>
      </w:r>
      <w:proofErr w:type="spellStart"/>
      <w:r>
        <w:rPr>
          <w:szCs w:val="22"/>
          <w:lang w:eastAsia="tr-TR"/>
        </w:rPr>
        <w:t>tion</w:t>
      </w:r>
      <w:proofErr w:type="spellEnd"/>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Pr="00147D6A" w:rsidRDefault="00556250" w:rsidP="00147D6A">
      <w:pPr>
        <w:pStyle w:val="Els-body-text"/>
        <w:ind w:firstLine="0"/>
        <w:rPr>
          <w:lang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556250" w:rsidRDefault="00BD2C26" w:rsidP="00BD2C26">
      <w:pPr>
        <w:pStyle w:val="Els-body-text"/>
        <w:rPr>
          <w:szCs w:val="22"/>
          <w:lang w:val="id-ID" w:eastAsia="tr-TR"/>
        </w:rPr>
      </w:pPr>
      <w:r>
        <w:rPr>
          <w:szCs w:val="22"/>
          <w:lang w:eastAsia="tr-TR"/>
        </w:rPr>
        <w:t xml:space="preserve">The second dataset </w:t>
      </w:r>
      <w:r w:rsidR="00A132CE">
        <w:rPr>
          <w:szCs w:val="22"/>
          <w:lang w:eastAsia="tr-TR"/>
        </w:rPr>
        <w:t>i</w:t>
      </w:r>
      <w:r>
        <w:rPr>
          <w:szCs w:val="22"/>
          <w:lang w:eastAsia="tr-TR"/>
        </w:rPr>
        <w:t>s the</w:t>
      </w:r>
      <w:r w:rsidRPr="00183ACF">
        <w:rPr>
          <w:szCs w:val="22"/>
          <w:lang w:eastAsia="tr-TR"/>
        </w:rPr>
        <w:t xml:space="preserve"> sta</w:t>
      </w:r>
      <w:r w:rsidR="00BE00A3">
        <w:rPr>
          <w:szCs w:val="22"/>
          <w:lang w:eastAsia="tr-TR"/>
        </w:rPr>
        <w:t>tus of 150 Facebook users which are</w:t>
      </w:r>
      <w:r w:rsidRPr="00183ACF">
        <w:rPr>
          <w:szCs w:val="22"/>
          <w:lang w:eastAsia="tr-TR"/>
        </w:rPr>
        <w:t xml:space="preserve">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r w:rsidR="00A132CE">
        <w:rPr>
          <w:szCs w:val="22"/>
          <w:lang w:eastAsia="tr-TR"/>
        </w:rPr>
        <w:t>A</w:t>
      </w:r>
      <w:r w:rsidRPr="00183ACF">
        <w:rPr>
          <w:szCs w:val="22"/>
          <w:lang w:eastAsia="tr-TR"/>
        </w:rPr>
        <w:t>pply</w:t>
      </w:r>
      <w:r w:rsidR="00A132CE">
        <w:rPr>
          <w:szCs w:val="22"/>
          <w:lang w:eastAsia="tr-TR"/>
        </w:rPr>
        <w:t xml:space="preserve"> M</w:t>
      </w:r>
      <w:r w:rsidRPr="00183ACF">
        <w:rPr>
          <w:szCs w:val="22"/>
          <w:lang w:eastAsia="tr-TR"/>
        </w:rPr>
        <w:t>agic</w:t>
      </w:r>
      <w:r w:rsidR="00A132CE">
        <w:rPr>
          <w:szCs w:val="22"/>
          <w:lang w:eastAsia="tr-TR"/>
        </w:rPr>
        <w:t xml:space="preserve"> S</w:t>
      </w:r>
      <w:r w:rsidRPr="00183ACF">
        <w:rPr>
          <w:szCs w:val="22"/>
          <w:lang w:eastAsia="tr-TR"/>
        </w:rPr>
        <w:t>auce app</w:t>
      </w:r>
      <w:r w:rsidR="00A132CE">
        <w:rPr>
          <w:szCs w:val="22"/>
          <w:lang w:eastAsia="tr-TR"/>
        </w:rPr>
        <w:t>lication</w:t>
      </w:r>
      <w:r w:rsidR="00506238">
        <w:rPr>
          <w:szCs w:val="22"/>
          <w:lang w:eastAsia="tr-TR"/>
        </w:rPr>
        <w:t xml:space="preserve"> (</w:t>
      </w:r>
      <w:hyperlink r:id="rId10" w:history="1">
        <w:r w:rsidR="00A132CE" w:rsidRPr="00D20751">
          <w:rPr>
            <w:rStyle w:val="Hyperlink"/>
            <w:sz w:val="20"/>
          </w:rPr>
          <w:t>https://applymagicsauce.com/</w:t>
        </w:r>
      </w:hyperlink>
      <w:r w:rsidR="00A132CE">
        <w:rPr>
          <w:szCs w:val="22"/>
          <w:lang w:eastAsia="tr-TR"/>
        </w:rPr>
        <w:t>).</w:t>
      </w:r>
      <w:r w:rsidR="00DE58D7">
        <w:rPr>
          <w:szCs w:val="22"/>
          <w:lang w:eastAsia="tr-TR"/>
        </w:rPr>
        <w:t xml:space="preserve"> Apply Magic Sauce application is a</w:t>
      </w:r>
      <w:r w:rsidR="00A132CE">
        <w:rPr>
          <w:szCs w:val="22"/>
          <w:lang w:eastAsia="tr-TR"/>
        </w:rPr>
        <w:t xml:space="preserve"> </w:t>
      </w:r>
      <w:r w:rsidR="00DE58D7">
        <w:rPr>
          <w:szCs w:val="22"/>
          <w:lang w:eastAsia="tr-TR"/>
        </w:rPr>
        <w:t xml:space="preserve">web application build by Cambridge Psychometrics Centre to predict psychological traits from digital footprints of human behavior. Their models are based on over 6 million social media profiles and matching scores on psychometrics tests. They have published their methods in the </w:t>
      </w:r>
      <w:r w:rsidR="002B4797">
        <w:rPr>
          <w:szCs w:val="22"/>
          <w:lang w:eastAsia="tr-TR"/>
        </w:rPr>
        <w:t>Proceedings of the National Academy of Sciences</w:t>
      </w:r>
      <w:r w:rsidR="00147D6A">
        <w:rPr>
          <w:szCs w:val="22"/>
          <w:lang w:eastAsia="tr-TR"/>
        </w:rPr>
        <w:t xml:space="preserve"> [</w:t>
      </w:r>
      <w:r w:rsidR="00743F1E">
        <w:rPr>
          <w:szCs w:val="22"/>
          <w:lang w:val="id-ID" w:eastAsia="tr-TR"/>
        </w:rPr>
        <w:t>11</w:t>
      </w:r>
      <w:r w:rsidR="00147D6A">
        <w:rPr>
          <w:szCs w:val="22"/>
          <w:lang w:eastAsia="tr-TR"/>
        </w:rPr>
        <w:t>]</w:t>
      </w:r>
      <w:r w:rsidR="002B4797">
        <w:rPr>
          <w:szCs w:val="22"/>
          <w:lang w:eastAsia="tr-TR"/>
        </w:rPr>
        <w:t xml:space="preserve"> and proven to predict someone better than their friends or partners</w:t>
      </w:r>
      <w:r w:rsidR="00147D6A">
        <w:rPr>
          <w:szCs w:val="22"/>
          <w:lang w:eastAsia="tr-TR"/>
        </w:rPr>
        <w:t xml:space="preserve"> [</w:t>
      </w:r>
      <w:r w:rsidR="00743F1E">
        <w:rPr>
          <w:szCs w:val="22"/>
          <w:lang w:val="id-ID" w:eastAsia="tr-TR"/>
        </w:rPr>
        <w:t>12</w:t>
      </w:r>
      <w:r w:rsidR="00147D6A">
        <w:rPr>
          <w:szCs w:val="22"/>
          <w:lang w:eastAsia="tr-TR"/>
        </w:rPr>
        <w:t>]</w:t>
      </w:r>
      <w:r w:rsidR="002B4797">
        <w:rPr>
          <w:szCs w:val="22"/>
          <w:lang w:eastAsia="tr-TR"/>
        </w:rPr>
        <w:t>.</w:t>
      </w:r>
      <w:r w:rsidR="00DE58D7">
        <w:rPr>
          <w:szCs w:val="22"/>
          <w:lang w:eastAsia="tr-TR"/>
        </w:rPr>
        <w:t xml:space="preserve"> Apply Magic Sauce open for any research</w:t>
      </w:r>
      <w:r w:rsidR="002B4797">
        <w:rPr>
          <w:szCs w:val="22"/>
          <w:lang w:eastAsia="tr-TR"/>
        </w:rPr>
        <w:t>es</w:t>
      </w:r>
      <w:r w:rsidR="00DE58D7">
        <w:rPr>
          <w:szCs w:val="22"/>
          <w:lang w:eastAsia="tr-TR"/>
        </w:rPr>
        <w:t xml:space="preserve"> that want to use their API</w:t>
      </w:r>
      <w:r w:rsidR="002B4797">
        <w:rPr>
          <w:szCs w:val="22"/>
          <w:lang w:eastAsia="tr-TR"/>
        </w:rPr>
        <w:t xml:space="preserve"> to help them collect information on psychological characteristics based on Big Five Personality without inconveniencing the participants with personality questionnaires.</w:t>
      </w:r>
      <w:r w:rsidR="00DE58D7">
        <w:rPr>
          <w:szCs w:val="22"/>
          <w:lang w:eastAsia="tr-TR"/>
        </w:rPr>
        <w:t xml:space="preserve"> </w:t>
      </w:r>
      <w:r w:rsidRPr="00183ACF">
        <w:rPr>
          <w:szCs w:val="22"/>
          <w:lang w:eastAsia="tr-TR"/>
        </w:rPr>
        <w:t>Table 2 is the result of dataset distribution after being labeled based on Big Five Personality Traits</w:t>
      </w:r>
      <w:r>
        <w:rPr>
          <w:szCs w:val="22"/>
          <w:lang w:eastAsia="tr-TR"/>
        </w:rPr>
        <w:t xml:space="preserve"> model</w:t>
      </w:r>
      <w:r w:rsidR="002B4797">
        <w:rPr>
          <w:szCs w:val="22"/>
          <w:lang w:eastAsia="tr-TR"/>
        </w:rPr>
        <w:t xml:space="preserve"> using Apply Magic Sauce</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proofErr w:type="gramStart"/>
      <w:r w:rsidRPr="003E1D61">
        <w:t xml:space="preserve">Table </w:t>
      </w:r>
      <w:r w:rsidR="00101958">
        <w:rPr>
          <w:lang w:val="id-ID"/>
        </w:rPr>
        <w:t>2</w:t>
      </w:r>
      <w:r w:rsidRPr="003E1D61">
        <w:t>.</w:t>
      </w:r>
      <w:proofErr w:type="gramEnd"/>
      <w:r w:rsidRPr="003E1D61">
        <w:t xml:space="preserve"> </w:t>
      </w:r>
      <w:r w:rsidR="00101958">
        <w:rPr>
          <w:lang w:val="id-ID" w:eastAsia="tr-TR"/>
        </w:rPr>
        <w:t>Distribu</w:t>
      </w:r>
      <w:proofErr w:type="spellStart"/>
      <w:r w:rsidR="00101958">
        <w:rPr>
          <w:lang w:eastAsia="tr-TR"/>
        </w:rPr>
        <w:t>tion</w:t>
      </w:r>
      <w:proofErr w:type="spellEnd"/>
      <w:r w:rsidR="00101958">
        <w:rPr>
          <w:lang w:val="id-ID" w:eastAsia="tr-TR"/>
        </w:rPr>
        <w:t xml:space="preserve"> </w:t>
      </w:r>
      <w:r w:rsidR="00101958">
        <w:rPr>
          <w:lang w:eastAsia="tr-TR"/>
        </w:rPr>
        <w:t xml:space="preserve">of </w:t>
      </w:r>
      <w:r w:rsidR="006343D8">
        <w:rPr>
          <w:lang w:val="id-ID" w:eastAsia="tr-TR"/>
        </w:rPr>
        <w:t>Manual gathered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A132CE" w:rsidP="005D09A0">
      <w:pPr>
        <w:pStyle w:val="Els-2ndorder-head"/>
        <w:numPr>
          <w:ilvl w:val="1"/>
          <w:numId w:val="1"/>
        </w:numPr>
      </w:pPr>
      <w:r>
        <w:rPr>
          <w:lang w:val="id-ID"/>
        </w:rPr>
        <w:t>Features</w:t>
      </w:r>
    </w:p>
    <w:p w:rsidR="005D09A0" w:rsidRPr="005D09A0" w:rsidRDefault="005D09A0" w:rsidP="00BE00A3">
      <w:pPr>
        <w:pStyle w:val="Els-body-text"/>
        <w:rPr>
          <w:lang w:eastAsia="tr-TR"/>
        </w:rPr>
      </w:pPr>
      <w:r>
        <w:rPr>
          <w:szCs w:val="22"/>
          <w:lang w:eastAsia="tr-TR"/>
        </w:rPr>
        <w:t>This study use</w:t>
      </w:r>
      <w:r w:rsidR="00A132CE">
        <w:rPr>
          <w:szCs w:val="22"/>
          <w:lang w:eastAsia="tr-TR"/>
        </w:rPr>
        <w:t>s</w:t>
      </w:r>
      <w:r>
        <w:rPr>
          <w:szCs w:val="22"/>
          <w:lang w:eastAsia="tr-TR"/>
        </w:rPr>
        <w:t xml:space="preserve"> several features to see the comparison of </w:t>
      </w:r>
      <w:r w:rsidR="00A132CE">
        <w:rPr>
          <w:szCs w:val="22"/>
          <w:lang w:eastAsia="tr-TR"/>
        </w:rPr>
        <w:t xml:space="preserve">the </w:t>
      </w:r>
      <w:r>
        <w:rPr>
          <w:szCs w:val="22"/>
          <w:lang w:eastAsia="tr-TR"/>
        </w:rPr>
        <w:t xml:space="preserve">results and capabilities between them. The main reason is to investigate the suitability and performance of this various features for personality modeling. The features used are differentiated for each </w:t>
      </w:r>
      <w:r w:rsidR="00A132CE">
        <w:rPr>
          <w:szCs w:val="22"/>
          <w:lang w:eastAsia="tr-TR"/>
        </w:rPr>
        <w:t>learning implementation</w:t>
      </w:r>
      <w:r>
        <w:rPr>
          <w:szCs w:val="22"/>
          <w:lang w:eastAsia="tr-TR"/>
        </w:rPr>
        <w:t xml:space="preserve">. </w:t>
      </w:r>
      <w:r w:rsidRPr="004F6E15">
        <w:rPr>
          <w:szCs w:val="22"/>
          <w:lang w:eastAsia="tr-TR"/>
        </w:rPr>
        <w:t xml:space="preserve">For </w:t>
      </w:r>
      <w:r w:rsidR="00F85696">
        <w:rPr>
          <w:szCs w:val="22"/>
          <w:lang w:eastAsia="tr-TR"/>
        </w:rPr>
        <w:t xml:space="preserve">traditional </w:t>
      </w:r>
      <w:r w:rsidRPr="004F6E15">
        <w:rPr>
          <w:szCs w:val="22"/>
          <w:lang w:eastAsia="tr-TR"/>
        </w:rPr>
        <w:t>machine learning implementation</w:t>
      </w:r>
      <w:r>
        <w:rPr>
          <w:szCs w:val="22"/>
          <w:lang w:eastAsia="tr-TR"/>
        </w:rPr>
        <w:t>, we</w:t>
      </w:r>
      <w:r w:rsidRPr="004F6E15">
        <w:rPr>
          <w:szCs w:val="22"/>
          <w:lang w:eastAsia="tr-TR"/>
        </w:rPr>
        <w:t xml:space="preserve"> use</w:t>
      </w:r>
      <w:r w:rsidR="00F85696">
        <w:rPr>
          <w:szCs w:val="22"/>
          <w:lang w:eastAsia="tr-TR"/>
        </w:rPr>
        <w:t>d</w:t>
      </w:r>
      <w:r w:rsidRPr="004F6E15">
        <w:rPr>
          <w:szCs w:val="22"/>
          <w:lang w:eastAsia="tr-TR"/>
        </w:rPr>
        <w:t xml:space="preserv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 </w:t>
      </w:r>
      <w:r w:rsidR="004A31AC">
        <w:rPr>
          <w:szCs w:val="22"/>
          <w:lang w:val="id-ID" w:eastAsia="tr-TR"/>
        </w:rPr>
        <w:t>[</w:t>
      </w:r>
      <w:r w:rsidR="00743F1E">
        <w:rPr>
          <w:szCs w:val="22"/>
          <w:lang w:val="id-ID" w:eastAsia="tr-TR"/>
        </w:rPr>
        <w:t>13</w:t>
      </w:r>
      <w:r w:rsidR="004A31AC">
        <w:rPr>
          <w:szCs w:val="22"/>
          <w:lang w:val="id-ID" w:eastAsia="tr-TR"/>
        </w:rPr>
        <w:t>]</w:t>
      </w:r>
      <w:r w:rsidRPr="004F6E15">
        <w:rPr>
          <w:szCs w:val="22"/>
          <w:lang w:eastAsia="tr-TR"/>
        </w:rPr>
        <w:t xml:space="preserve"> an</w:t>
      </w:r>
      <w:r w:rsidR="00A15A47">
        <w:rPr>
          <w:szCs w:val="22"/>
          <w:lang w:eastAsia="tr-TR"/>
        </w:rPr>
        <w:t xml:space="preserve">d </w:t>
      </w:r>
      <w:r w:rsidR="00F85696">
        <w:rPr>
          <w:szCs w:val="22"/>
          <w:lang w:eastAsia="tr-TR"/>
        </w:rPr>
        <w:t xml:space="preserve">SPLICE </w:t>
      </w:r>
      <w:r w:rsidR="00A15A47">
        <w:rPr>
          <w:szCs w:val="22"/>
          <w:lang w:val="id-ID" w:eastAsia="tr-TR"/>
        </w:rPr>
        <w:t>[1</w:t>
      </w:r>
      <w:r w:rsidR="00743F1E">
        <w:rPr>
          <w:szCs w:val="22"/>
          <w:lang w:val="id-ID" w:eastAsia="tr-TR"/>
        </w:rPr>
        <w:t>4</w:t>
      </w:r>
      <w:r w:rsidR="00A15A47">
        <w:rPr>
          <w:szCs w:val="22"/>
          <w:lang w:val="id-ID" w:eastAsia="tr-TR"/>
        </w:rPr>
        <w:t>]</w:t>
      </w:r>
      <w:r>
        <w:rPr>
          <w:szCs w:val="22"/>
          <w:lang w:eastAsia="tr-TR"/>
        </w:rPr>
        <w:t xml:space="preserve">. </w:t>
      </w:r>
      <w:r w:rsidRPr="004F6E15">
        <w:rPr>
          <w:szCs w:val="22"/>
          <w:lang w:eastAsia="tr-TR"/>
        </w:rPr>
        <w:t xml:space="preserve">LIWC used in this study </w:t>
      </w:r>
      <w:r w:rsidR="00F85696">
        <w:rPr>
          <w:szCs w:val="22"/>
          <w:lang w:eastAsia="tr-TR"/>
        </w:rPr>
        <w:t>wa</w:t>
      </w:r>
      <w:r w:rsidRPr="004F6E15">
        <w:rPr>
          <w:szCs w:val="22"/>
          <w:lang w:eastAsia="tr-TR"/>
        </w:rPr>
        <w:t>s LIWC2015 version which ha</w:t>
      </w:r>
      <w:r w:rsidR="00F85696">
        <w:rPr>
          <w:szCs w:val="22"/>
          <w:lang w:eastAsia="tr-TR"/>
        </w:rPr>
        <w:t>d</w:t>
      </w:r>
      <w:r w:rsidRPr="004F6E15">
        <w:rPr>
          <w:szCs w:val="22"/>
          <w:lang w:eastAsia="tr-TR"/>
        </w:rPr>
        <w:t xml:space="preserve"> 85 features </w:t>
      </w:r>
      <w:r w:rsidR="00F85696">
        <w:rPr>
          <w:szCs w:val="22"/>
          <w:lang w:eastAsia="tr-TR"/>
        </w:rPr>
        <w:t>enhanced</w:t>
      </w:r>
      <w:r w:rsidRPr="004F6E15">
        <w:rPr>
          <w:szCs w:val="22"/>
          <w:lang w:eastAsia="tr-TR"/>
        </w:rPr>
        <w:t xml:space="preserve"> from LIWC2007. </w:t>
      </w:r>
      <w:r w:rsidR="00F85696">
        <w:rPr>
          <w:szCs w:val="22"/>
          <w:lang w:eastAsia="tr-TR"/>
        </w:rPr>
        <w:t>A</w:t>
      </w:r>
      <w:r>
        <w:rPr>
          <w:szCs w:val="22"/>
          <w:lang w:eastAsia="tr-TR"/>
        </w:rPr>
        <w:t xml:space="preserve">ll LIWC features </w:t>
      </w:r>
      <w:r w:rsidR="00F85696">
        <w:rPr>
          <w:szCs w:val="22"/>
          <w:lang w:eastAsia="tr-TR"/>
        </w:rPr>
        <w:t xml:space="preserve">were </w:t>
      </w:r>
      <w:r>
        <w:rPr>
          <w:szCs w:val="22"/>
          <w:lang w:eastAsia="tr-TR"/>
        </w:rPr>
        <w:t>used</w:t>
      </w:r>
      <w:r w:rsidRPr="004F6E15">
        <w:rPr>
          <w:szCs w:val="22"/>
          <w:lang w:eastAsia="tr-TR"/>
        </w:rPr>
        <w:t>.</w:t>
      </w:r>
      <w:r w:rsidR="00F85696">
        <w:rPr>
          <w:szCs w:val="22"/>
          <w:lang w:eastAsia="tr-TR"/>
        </w:rPr>
        <w:t xml:space="preserve"> </w:t>
      </w:r>
      <w:r w:rsidRPr="005D09A0">
        <w:rPr>
          <w:lang w:eastAsia="tr-TR"/>
        </w:rPr>
        <w:t xml:space="preserve">SPLICE is a linguistic feature </w:t>
      </w:r>
      <w:r w:rsidR="00F85696">
        <w:rPr>
          <w:lang w:eastAsia="tr-TR"/>
        </w:rPr>
        <w:t xml:space="preserve">that </w:t>
      </w:r>
      <w:r w:rsidRPr="005D09A0">
        <w:rPr>
          <w:lang w:eastAsia="tr-TR"/>
        </w:rPr>
        <w:t>has been used in several studies in this field</w:t>
      </w:r>
      <w:r w:rsidR="00F85696">
        <w:rPr>
          <w:lang w:eastAsia="tr-TR"/>
        </w:rPr>
        <w:t xml:space="preserve"> [</w:t>
      </w:r>
      <w:r w:rsidR="00743F1E">
        <w:rPr>
          <w:lang w:val="id-ID" w:eastAsia="tr-TR"/>
        </w:rPr>
        <w:t>14</w:t>
      </w:r>
      <w:r w:rsidR="00F85696">
        <w:rPr>
          <w:lang w:eastAsia="tr-TR"/>
        </w:rPr>
        <w:t>]</w:t>
      </w:r>
      <w:r w:rsidRPr="005D09A0">
        <w:rPr>
          <w:lang w:eastAsia="tr-TR"/>
        </w:rPr>
        <w:t>. 74 featur</w:t>
      </w:r>
      <w:r w:rsidR="00BE00A3">
        <w:rPr>
          <w:lang w:eastAsia="tr-TR"/>
        </w:rPr>
        <w:t xml:space="preserve">es of SPLICE </w:t>
      </w:r>
      <w:r w:rsidR="00F85696">
        <w:rPr>
          <w:lang w:eastAsia="tr-TR"/>
        </w:rPr>
        <w:t xml:space="preserve">are </w:t>
      </w:r>
      <w:r w:rsidR="00BE00A3">
        <w:rPr>
          <w:lang w:eastAsia="tr-TR"/>
        </w:rPr>
        <w:t>used</w:t>
      </w:r>
      <w:r w:rsidR="00F85696">
        <w:rPr>
          <w:lang w:eastAsia="tr-TR"/>
        </w:rPr>
        <w:t xml:space="preserve"> in this research</w:t>
      </w:r>
      <w:r w:rsidR="00BE00A3">
        <w:rPr>
          <w:lang w:eastAsia="tr-TR"/>
        </w:rPr>
        <w:t xml:space="preserve">. </w:t>
      </w:r>
      <w:r w:rsidRPr="005D09A0">
        <w:rPr>
          <w:lang w:eastAsia="tr-TR"/>
        </w:rPr>
        <w:t xml:space="preserve">In addition to </w:t>
      </w:r>
      <w:r w:rsidR="00BE00A3">
        <w:rPr>
          <w:lang w:eastAsia="tr-TR"/>
        </w:rPr>
        <w:t xml:space="preserve">the </w:t>
      </w:r>
      <w:r w:rsidRPr="005D09A0">
        <w:rPr>
          <w:lang w:eastAsia="tr-TR"/>
        </w:rPr>
        <w:t>linguistic features</w:t>
      </w:r>
      <w:r w:rsidR="00BE00A3">
        <w:rPr>
          <w:lang w:eastAsia="tr-TR"/>
        </w:rPr>
        <w:t xml:space="preserve"> described </w:t>
      </w:r>
      <w:r w:rsidR="00F85696">
        <w:rPr>
          <w:lang w:eastAsia="tr-TR"/>
        </w:rPr>
        <w:t>beforehand</w:t>
      </w:r>
      <w:r w:rsidRPr="005D09A0">
        <w:rPr>
          <w:lang w:eastAsia="tr-TR"/>
        </w:rPr>
        <w:t>, this research also utilize</w:t>
      </w:r>
      <w:r w:rsidR="00F85696">
        <w:rPr>
          <w:lang w:eastAsia="tr-TR"/>
        </w:rPr>
        <w:t>d</w:t>
      </w:r>
      <w:r w:rsidRPr="005D09A0">
        <w:rPr>
          <w:lang w:eastAsia="tr-TR"/>
        </w:rPr>
        <w:t xml:space="preserve"> the use of </w:t>
      </w:r>
      <w:r w:rsidR="00F85696">
        <w:rPr>
          <w:lang w:eastAsia="tr-TR"/>
        </w:rPr>
        <w:t xml:space="preserve">SNA </w:t>
      </w:r>
      <w:r w:rsidRPr="005D09A0">
        <w:rPr>
          <w:lang w:eastAsia="tr-TR"/>
        </w:rPr>
        <w:t xml:space="preserve">features provided by </w:t>
      </w:r>
      <w:proofErr w:type="spellStart"/>
      <w:r w:rsidRPr="005D09A0">
        <w:rPr>
          <w:lang w:eastAsia="tr-TR"/>
        </w:rPr>
        <w:t>myPersonality</w:t>
      </w:r>
      <w:proofErr w:type="spellEnd"/>
      <w:r w:rsidRPr="005D09A0">
        <w:rPr>
          <w:lang w:eastAsia="tr-TR"/>
        </w:rPr>
        <w:t xml:space="preserve"> dataset in </w:t>
      </w:r>
      <w:r w:rsidR="00F85696">
        <w:rPr>
          <w:lang w:eastAsia="tr-TR"/>
        </w:rPr>
        <w:t>form of detail</w:t>
      </w:r>
      <w:r w:rsidRPr="005D09A0">
        <w:rPr>
          <w:lang w:eastAsia="tr-TR"/>
        </w:rPr>
        <w:t xml:space="preserve"> information about a user's friendship network</w:t>
      </w:r>
      <w:r w:rsidR="00F85696">
        <w:rPr>
          <w:lang w:eastAsia="tr-TR"/>
        </w:rPr>
        <w:t xml:space="preserve"> [</w:t>
      </w:r>
      <w:r w:rsidR="00743F1E">
        <w:rPr>
          <w:lang w:val="id-ID" w:eastAsia="tr-TR"/>
        </w:rPr>
        <w:t>15</w:t>
      </w:r>
      <w:r w:rsidR="00F85696">
        <w:rPr>
          <w:lang w:eastAsia="tr-TR"/>
        </w:rPr>
        <w:t>]</w:t>
      </w:r>
      <w:r w:rsidRPr="005D09A0">
        <w:rPr>
          <w:lang w:eastAsia="tr-TR"/>
        </w:rPr>
        <w:t xml:space="preserve">. </w:t>
      </w:r>
    </w:p>
    <w:p w:rsidR="005D09A0" w:rsidRPr="005D09A0" w:rsidRDefault="005D09A0" w:rsidP="005D09A0">
      <w:pPr>
        <w:pStyle w:val="Els-body-text"/>
        <w:rPr>
          <w:lang w:val="id-ID" w:eastAsia="tr-TR"/>
        </w:rPr>
      </w:pPr>
      <w:r w:rsidRPr="004F6E15">
        <w:rPr>
          <w:szCs w:val="22"/>
          <w:lang w:eastAsia="tr-TR"/>
        </w:rPr>
        <w:t>In contrast to the implementation of</w:t>
      </w:r>
      <w:r w:rsidR="00F85696">
        <w:rPr>
          <w:szCs w:val="22"/>
          <w:lang w:eastAsia="tr-TR"/>
        </w:rPr>
        <w:t xml:space="preserve"> traditional</w:t>
      </w:r>
      <w:r w:rsidRPr="004F6E15">
        <w:rPr>
          <w:szCs w:val="22"/>
          <w:lang w:eastAsia="tr-TR"/>
        </w:rPr>
        <w:t xml:space="preserve"> machine learning</w:t>
      </w:r>
      <w:r w:rsidR="00F85696">
        <w:rPr>
          <w:szCs w:val="22"/>
          <w:lang w:eastAsia="tr-TR"/>
        </w:rPr>
        <w:t>,</w:t>
      </w:r>
      <w:r w:rsidRPr="004F6E15">
        <w:rPr>
          <w:szCs w:val="22"/>
          <w:lang w:eastAsia="tr-TR"/>
        </w:rPr>
        <w:t xml:space="preserve"> deep learning</w:t>
      </w:r>
      <w:r w:rsidR="00F85696">
        <w:rPr>
          <w:szCs w:val="22"/>
          <w:lang w:eastAsia="tr-TR"/>
        </w:rPr>
        <w:t xml:space="preserve"> utilization</w:t>
      </w:r>
      <w:r w:rsidRPr="004F6E15">
        <w:rPr>
          <w:szCs w:val="22"/>
          <w:lang w:eastAsia="tr-TR"/>
        </w:rPr>
        <w:t xml:space="preserve">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perform</w:t>
      </w:r>
      <w:r w:rsidR="00F85696">
        <w:rPr>
          <w:szCs w:val="22"/>
          <w:lang w:eastAsia="tr-TR"/>
        </w:rPr>
        <w:t>s</w:t>
      </w:r>
      <w:r w:rsidRPr="004F6E15">
        <w:rPr>
          <w:szCs w:val="22"/>
          <w:lang w:eastAsia="tr-TR"/>
        </w:rPr>
        <w:t xml:space="preserve"> an automatic exploration of dataset to find </w:t>
      </w:r>
      <w:r w:rsidR="00BE00A3">
        <w:rPr>
          <w:szCs w:val="22"/>
          <w:lang w:eastAsia="tr-TR"/>
        </w:rPr>
        <w:t xml:space="preserve">relationship between </w:t>
      </w:r>
      <w:r w:rsidRPr="004F6E15">
        <w:rPr>
          <w:szCs w:val="22"/>
          <w:lang w:eastAsia="tr-TR"/>
        </w:rPr>
        <w:t>words with personality.</w:t>
      </w:r>
      <w:r>
        <w:rPr>
          <w:szCs w:val="22"/>
          <w:lang w:eastAsia="tr-TR"/>
        </w:rPr>
        <w:t xml:space="preserve"> The actual technique used in this study is word embedding using </w:t>
      </w:r>
      <w:r w:rsidR="00F85696">
        <w:rPr>
          <w:szCs w:val="22"/>
          <w:lang w:eastAsia="tr-TR"/>
        </w:rPr>
        <w:t>Glove</w:t>
      </w:r>
      <w:r w:rsidR="00F20642">
        <w:rPr>
          <w:szCs w:val="22"/>
          <w:lang w:eastAsia="tr-TR"/>
        </w:rPr>
        <w:t xml:space="preserve"> [</w:t>
      </w:r>
      <w:r w:rsidR="00743F1E">
        <w:rPr>
          <w:szCs w:val="22"/>
          <w:lang w:val="id-ID" w:eastAsia="tr-TR"/>
        </w:rPr>
        <w:t>16</w:t>
      </w:r>
      <w:r w:rsidR="00F20642">
        <w:rPr>
          <w:szCs w:val="22"/>
          <w:lang w:eastAsia="tr-TR"/>
        </w:rPr>
        <w:t>]</w:t>
      </w:r>
      <w:r w:rsidR="00F85696">
        <w:rPr>
          <w:szCs w:val="22"/>
          <w:lang w:eastAsia="tr-TR"/>
        </w:rPr>
        <w:t xml:space="preserve"> </w:t>
      </w:r>
      <w:r w:rsidR="00BE00A3">
        <w:rPr>
          <w:szCs w:val="22"/>
          <w:lang w:eastAsia="tr-TR"/>
        </w:rPr>
        <w:t>which has</w:t>
      </w:r>
      <w:r w:rsidR="00143D63">
        <w:rPr>
          <w:szCs w:val="22"/>
          <w:lang w:eastAsia="tr-TR"/>
        </w:rPr>
        <w:t xml:space="preserve"> around 6 billion tokens, 400 thousand words, and 100 vector dimensions.</w:t>
      </w:r>
      <w:r w:rsidRPr="004F6E15">
        <w:rPr>
          <w:szCs w:val="22"/>
          <w:lang w:eastAsia="tr-TR"/>
        </w:rPr>
        <w:t xml:space="preserve"> Previous studies </w:t>
      </w:r>
      <w:r w:rsidR="00BE00A3">
        <w:rPr>
          <w:szCs w:val="22"/>
          <w:lang w:eastAsia="tr-TR"/>
        </w:rPr>
        <w:t>comparing these</w:t>
      </w:r>
      <w:r w:rsidRPr="004F6E15">
        <w:rPr>
          <w:szCs w:val="22"/>
          <w:lang w:eastAsia="tr-TR"/>
        </w:rPr>
        <w:t xml:space="preserve"> </w:t>
      </w:r>
      <w:r w:rsidR="00F85696">
        <w:rPr>
          <w:szCs w:val="22"/>
          <w:lang w:eastAsia="tr-TR"/>
        </w:rPr>
        <w:t>2 (</w:t>
      </w:r>
      <w:r w:rsidRPr="004F6E15">
        <w:rPr>
          <w:szCs w:val="22"/>
          <w:lang w:eastAsia="tr-TR"/>
        </w:rPr>
        <w:t>two</w:t>
      </w:r>
      <w:r w:rsidR="00F85696">
        <w:rPr>
          <w:szCs w:val="22"/>
          <w:lang w:eastAsia="tr-TR"/>
        </w:rPr>
        <w:t>)</w:t>
      </w:r>
      <w:r w:rsidRPr="004F6E15">
        <w:rPr>
          <w:szCs w:val="22"/>
          <w:lang w:eastAsia="tr-TR"/>
        </w:rPr>
        <w:t xml:space="preserve"> linguistic feature</w:t>
      </w:r>
      <w:r w:rsidR="00BE00A3">
        <w:rPr>
          <w:szCs w:val="22"/>
          <w:lang w:eastAsia="tr-TR"/>
        </w:rPr>
        <w:t>s</w:t>
      </w:r>
      <w:r w:rsidRPr="004F6E15">
        <w:rPr>
          <w:szCs w:val="22"/>
          <w:lang w:eastAsia="tr-TR"/>
        </w:rPr>
        <w:t xml:space="preserve"> approaches</w:t>
      </w:r>
      <w:r>
        <w:rPr>
          <w:szCs w:val="22"/>
          <w:lang w:eastAsia="tr-TR"/>
        </w:rPr>
        <w:t xml:space="preserve"> have been </w:t>
      </w:r>
      <w:r w:rsidR="00E13B4D">
        <w:rPr>
          <w:szCs w:val="22"/>
          <w:lang w:eastAsia="tr-TR"/>
        </w:rPr>
        <w:t>done before</w:t>
      </w:r>
      <w:r w:rsidR="00F85696">
        <w:rPr>
          <w:szCs w:val="22"/>
          <w:lang w:eastAsia="tr-TR"/>
        </w:rPr>
        <w:t xml:space="preserve"> </w:t>
      </w:r>
      <w:r w:rsidR="00E42B19">
        <w:rPr>
          <w:szCs w:val="22"/>
          <w:lang w:val="id-ID" w:eastAsia="tr-TR"/>
        </w:rPr>
        <w:t>[</w:t>
      </w:r>
      <w:r w:rsidR="00743F1E">
        <w:rPr>
          <w:szCs w:val="22"/>
          <w:lang w:val="id-ID" w:eastAsia="tr-TR"/>
        </w:rPr>
        <w:t>5</w:t>
      </w:r>
      <w:r w:rsidR="00E42B19">
        <w:rPr>
          <w:szCs w:val="22"/>
          <w:lang w:val="id-ID" w:eastAsia="tr-TR"/>
        </w:rPr>
        <w:t>]</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w:t>
      </w:r>
      <w:r w:rsidR="00980CA7">
        <w:rPr>
          <w:lang w:eastAsia="tr-TR"/>
        </w:rPr>
        <w:t>in form of English went</w:t>
      </w:r>
      <w:r>
        <w:rPr>
          <w:lang w:eastAsia="tr-TR"/>
        </w:rPr>
        <w:t xml:space="preserve"> </w:t>
      </w:r>
      <w:r w:rsidR="0071222B">
        <w:rPr>
          <w:lang w:eastAsia="tr-TR"/>
        </w:rPr>
        <w:t>through the preprocessing stage before it c</w:t>
      </w:r>
      <w:r w:rsidR="00980CA7">
        <w:rPr>
          <w:lang w:eastAsia="tr-TR"/>
        </w:rPr>
        <w:t>ould</w:t>
      </w:r>
      <w:r w:rsidR="0071222B">
        <w:rPr>
          <w:lang w:eastAsia="tr-TR"/>
        </w:rPr>
        <w:t xml:space="preserve"> be processed. </w:t>
      </w:r>
      <w:r>
        <w:rPr>
          <w:lang w:eastAsia="tr-TR"/>
        </w:rPr>
        <w:t xml:space="preserve">Pre-preprocessing steps </w:t>
      </w:r>
      <w:r w:rsidR="00980CA7">
        <w:rPr>
          <w:lang w:eastAsia="tr-TR"/>
        </w:rPr>
        <w:t xml:space="preserve">consist of </w:t>
      </w:r>
      <w:r>
        <w:rPr>
          <w:lang w:eastAsia="tr-TR"/>
        </w:rPr>
        <w:t>removing URLs, symbols, names, spaces, lower</w:t>
      </w:r>
      <w:r w:rsidR="0071222B">
        <w:rPr>
          <w:lang w:eastAsia="tr-TR"/>
        </w:rPr>
        <w:t>ing</w:t>
      </w:r>
      <w:r>
        <w:rPr>
          <w:lang w:eastAsia="tr-TR"/>
        </w:rPr>
        <w:t xml:space="preserve"> case, stemming, and remov</w:t>
      </w:r>
      <w:r w:rsidR="00980CA7">
        <w:rPr>
          <w:lang w:eastAsia="tr-TR"/>
        </w:rPr>
        <w:t>ing</w:t>
      </w:r>
      <w:r>
        <w:rPr>
          <w:lang w:eastAsia="tr-TR"/>
        </w:rPr>
        <w:t xml:space="preserve"> </w:t>
      </w:r>
      <w:r w:rsidR="00980CA7">
        <w:rPr>
          <w:lang w:eastAsia="tr-TR"/>
        </w:rPr>
        <w:t>stop words</w:t>
      </w:r>
      <w:r>
        <w:rPr>
          <w:lang w:eastAsia="tr-TR"/>
        </w:rPr>
        <w:t xml:space="preserve">. </w:t>
      </w:r>
      <w:r w:rsidR="00980CA7">
        <w:rPr>
          <w:lang w:eastAsia="tr-TR"/>
        </w:rPr>
        <w:t>Whilst, d</w:t>
      </w:r>
      <w:r w:rsidR="0071222B">
        <w:rPr>
          <w:lang w:eastAsia="tr-TR"/>
        </w:rPr>
        <w:t xml:space="preserve">ata in </w:t>
      </w:r>
      <w:r w:rsidR="00980CA7">
        <w:rPr>
          <w:lang w:eastAsia="tr-TR"/>
        </w:rPr>
        <w:t xml:space="preserve">Bahasa went </w:t>
      </w:r>
      <w:r w:rsidR="0071222B">
        <w:rPr>
          <w:lang w:eastAsia="tr-TR"/>
        </w:rPr>
        <w:t xml:space="preserve">through </w:t>
      </w:r>
      <w:r>
        <w:rPr>
          <w:lang w:eastAsia="tr-TR"/>
        </w:rPr>
        <w:t>additional preprocessing process</w:t>
      </w:r>
      <w:r w:rsidR="00980CA7">
        <w:rPr>
          <w:lang w:eastAsia="tr-TR"/>
        </w:rPr>
        <w:t>; it was</w:t>
      </w:r>
      <w:r>
        <w:rPr>
          <w:lang w:eastAsia="tr-TR"/>
        </w:rPr>
        <w:t xml:space="preserve"> </w:t>
      </w:r>
      <w:r w:rsidR="00212613">
        <w:rPr>
          <w:lang w:eastAsia="tr-TR"/>
        </w:rPr>
        <w:t>replacement of</w:t>
      </w:r>
      <w:r>
        <w:rPr>
          <w:lang w:eastAsia="tr-TR"/>
        </w:rPr>
        <w:t xml:space="preserve"> slang words or non-standard words</w:t>
      </w:r>
      <w:r w:rsidR="00980CA7">
        <w:rPr>
          <w:lang w:eastAsia="tr-TR"/>
        </w:rPr>
        <w:t xml:space="preserve"> which was manually conducted. After finished, </w:t>
      </w:r>
      <w:r w:rsidR="00E13B4D">
        <w:rPr>
          <w:lang w:eastAsia="tr-TR"/>
        </w:rPr>
        <w:t>it</w:t>
      </w:r>
      <w:r w:rsidR="00212613">
        <w:rPr>
          <w:lang w:eastAsia="tr-TR"/>
        </w:rPr>
        <w:t xml:space="preserve"> </w:t>
      </w:r>
      <w:r w:rsidR="00980CA7">
        <w:rPr>
          <w:lang w:eastAsia="tr-TR"/>
        </w:rPr>
        <w:t xml:space="preserve">was </w:t>
      </w:r>
      <w:r w:rsidR="00212613">
        <w:rPr>
          <w:lang w:eastAsia="tr-TR"/>
        </w:rPr>
        <w:t xml:space="preserve">then translated </w:t>
      </w:r>
      <w:r>
        <w:rPr>
          <w:lang w:eastAsia="tr-TR"/>
        </w:rPr>
        <w:t>into English.</w:t>
      </w:r>
    </w:p>
    <w:p w:rsidR="001A1985" w:rsidRDefault="001A1985" w:rsidP="00556250">
      <w:pPr>
        <w:pStyle w:val="Els-body-text"/>
        <w:rPr>
          <w:lang w:val="id-ID" w:eastAsia="tr-TR"/>
        </w:rPr>
      </w:pPr>
      <w:r>
        <w:rPr>
          <w:lang w:eastAsia="tr-TR"/>
        </w:rPr>
        <w:lastRenderedPageBreak/>
        <w:t xml:space="preserve">Steps such as removing names, </w:t>
      </w:r>
      <w:r w:rsidR="00980CA7">
        <w:rPr>
          <w:lang w:eastAsia="tr-TR"/>
        </w:rPr>
        <w:t>stop words</w:t>
      </w:r>
      <w:r>
        <w:rPr>
          <w:lang w:eastAsia="tr-TR"/>
        </w:rPr>
        <w:t xml:space="preserve"> and stemming </w:t>
      </w:r>
      <w:r w:rsidR="00980CA7">
        <w:rPr>
          <w:lang w:eastAsia="tr-TR"/>
        </w:rPr>
        <w:t>we</w:t>
      </w:r>
      <w:r w:rsidR="00212613">
        <w:rPr>
          <w:lang w:eastAsia="tr-TR"/>
        </w:rPr>
        <w:t xml:space="preserve">re </w:t>
      </w:r>
      <w:r w:rsidR="00980CA7">
        <w:rPr>
          <w:lang w:eastAsia="tr-TR"/>
        </w:rPr>
        <w:t>using NLTK library</w:t>
      </w:r>
      <w:r>
        <w:rPr>
          <w:lang w:eastAsia="tr-TR"/>
        </w:rPr>
        <w:t xml:space="preserve">. 153 </w:t>
      </w:r>
      <w:r w:rsidR="00980CA7">
        <w:rPr>
          <w:lang w:eastAsia="tr-TR"/>
        </w:rPr>
        <w:t>stop words</w:t>
      </w:r>
      <w:r>
        <w:rPr>
          <w:lang w:eastAsia="tr-TR"/>
        </w:rPr>
        <w:t xml:space="preserve"> </w:t>
      </w:r>
      <w:r w:rsidR="00980CA7">
        <w:rPr>
          <w:lang w:eastAsia="tr-TR"/>
        </w:rPr>
        <w:t>we</w:t>
      </w:r>
      <w:r w:rsidR="00212613">
        <w:rPr>
          <w:lang w:eastAsia="tr-TR"/>
        </w:rPr>
        <w:t xml:space="preserve">re </w:t>
      </w:r>
      <w:r>
        <w:rPr>
          <w:lang w:eastAsia="tr-TR"/>
        </w:rPr>
        <w:t xml:space="preserve">removed in </w:t>
      </w:r>
      <w:r w:rsidR="00980CA7">
        <w:rPr>
          <w:lang w:eastAsia="tr-TR"/>
        </w:rPr>
        <w:t>the experiments</w:t>
      </w:r>
      <w:r>
        <w:rPr>
          <w:lang w:eastAsia="tr-TR"/>
        </w:rPr>
        <w:t xml:space="preserve">. </w:t>
      </w:r>
      <w:r w:rsidR="00980CA7">
        <w:rPr>
          <w:lang w:eastAsia="tr-TR"/>
        </w:rPr>
        <w:t xml:space="preserve">Another </w:t>
      </w:r>
      <w:r w:rsidR="00E13B4D">
        <w:rPr>
          <w:lang w:eastAsia="tr-TR"/>
        </w:rPr>
        <w:t>process</w:t>
      </w:r>
      <w:r w:rsidR="00980CA7">
        <w:rPr>
          <w:lang w:eastAsia="tr-TR"/>
        </w:rPr>
        <w:t xml:space="preserve"> </w:t>
      </w:r>
      <w:r w:rsidR="00E13B4D">
        <w:rPr>
          <w:lang w:eastAsia="tr-TR"/>
        </w:rPr>
        <w:t>was</w:t>
      </w:r>
      <w:r>
        <w:rPr>
          <w:lang w:eastAsia="tr-TR"/>
        </w:rPr>
        <w:t xml:space="preserve"> done manually </w:t>
      </w:r>
      <w:r w:rsidR="00980CA7">
        <w:rPr>
          <w:lang w:eastAsia="tr-TR"/>
        </w:rPr>
        <w:t xml:space="preserve">by </w:t>
      </w:r>
      <w:r>
        <w:rPr>
          <w:lang w:eastAsia="tr-TR"/>
        </w:rPr>
        <w:t>using written regex and codes.</w:t>
      </w:r>
    </w:p>
    <w:p w:rsidR="005D09A0" w:rsidRPr="00556250" w:rsidRDefault="005D09A0" w:rsidP="005D09A0">
      <w:pPr>
        <w:pStyle w:val="Els-2ndorder-head"/>
        <w:numPr>
          <w:ilvl w:val="1"/>
          <w:numId w:val="1"/>
        </w:numPr>
      </w:pPr>
      <w:r>
        <w:rPr>
          <w:lang w:val="id-ID"/>
        </w:rPr>
        <w:t>Model classification</w:t>
      </w:r>
    </w:p>
    <w:p w:rsidR="005D09A0" w:rsidRDefault="00686A77" w:rsidP="00556250">
      <w:pPr>
        <w:pStyle w:val="Els-body-text"/>
        <w:rPr>
          <w:lang w:val="id-ID" w:eastAsia="tr-TR"/>
        </w:rPr>
      </w:pPr>
      <w:r>
        <w:rPr>
          <w:lang w:eastAsia="tr-TR"/>
        </w:rPr>
        <w:t xml:space="preserve">As mentioned above, </w:t>
      </w:r>
      <w:r w:rsidR="00216652">
        <w:rPr>
          <w:lang w:eastAsia="tr-TR"/>
        </w:rPr>
        <w:t xml:space="preserve">traditional </w:t>
      </w:r>
      <w:r>
        <w:rPr>
          <w:lang w:eastAsia="tr-TR"/>
        </w:rPr>
        <w:t xml:space="preserve">machine learning and deep learning </w:t>
      </w:r>
      <w:r w:rsidR="00216652">
        <w:rPr>
          <w:lang w:eastAsia="tr-TR"/>
        </w:rPr>
        <w:t xml:space="preserve">were </w:t>
      </w:r>
      <w:r>
        <w:rPr>
          <w:lang w:eastAsia="tr-TR"/>
        </w:rPr>
        <w:t>used in classification process.</w:t>
      </w:r>
      <w:r w:rsidR="00C12798">
        <w:rPr>
          <w:lang w:eastAsia="tr-TR"/>
        </w:rPr>
        <w:t xml:space="preserve"> </w:t>
      </w:r>
      <w:r w:rsidR="00216652">
        <w:rPr>
          <w:lang w:eastAsia="tr-TR"/>
        </w:rPr>
        <w:t>Traditional m</w:t>
      </w:r>
      <w:r>
        <w:rPr>
          <w:lang w:eastAsia="tr-TR"/>
        </w:rPr>
        <w:t xml:space="preserve">achine learning algorithms </w:t>
      </w:r>
      <w:r w:rsidR="00216652">
        <w:rPr>
          <w:lang w:eastAsia="tr-TR"/>
        </w:rPr>
        <w:t>included</w:t>
      </w:r>
      <w:r>
        <w:rPr>
          <w:lang w:eastAsia="tr-TR"/>
        </w:rPr>
        <w:t xml:space="preserve"> </w:t>
      </w:r>
      <w:r w:rsidR="005D09A0">
        <w:rPr>
          <w:lang w:eastAsia="tr-TR"/>
        </w:rPr>
        <w:t>Naive Bayes, Support Vector Machine (SVM), Logistic Regression, Gradient Boosting, and Linear Discriminant Analysis (LDA).</w:t>
      </w:r>
      <w:r w:rsidR="00C12798">
        <w:rPr>
          <w:lang w:eastAsia="tr-TR"/>
        </w:rPr>
        <w:t xml:space="preserve"> In this research, we consider all machine learning algorithm used above as the traditional machine learning as it will be</w:t>
      </w:r>
      <w:r w:rsidR="003A2FC1">
        <w:rPr>
          <w:lang w:eastAsia="tr-TR"/>
        </w:rPr>
        <w:t xml:space="preserve"> differentiated and</w:t>
      </w:r>
      <w:r w:rsidR="00C12798">
        <w:rPr>
          <w:lang w:eastAsia="tr-TR"/>
        </w:rPr>
        <w:t xml:space="preserve"> compared to deep learning algorithm which is actually subset from</w:t>
      </w:r>
      <w:r w:rsidR="00140BEA">
        <w:rPr>
          <w:lang w:eastAsia="tr-TR"/>
        </w:rPr>
        <w:t xml:space="preserve"> machine learning methods but it differs is in the use of neural networks that contain </w:t>
      </w:r>
      <w:r w:rsidR="003A2FC1">
        <w:rPr>
          <w:lang w:eastAsia="tr-TR"/>
        </w:rPr>
        <w:t>more than one hidden layer</w:t>
      </w:r>
      <w:r w:rsidR="00140BEA">
        <w:rPr>
          <w:lang w:eastAsia="tr-TR"/>
        </w:rPr>
        <w:t>.</w:t>
      </w:r>
      <w:r w:rsidR="005D09A0">
        <w:rPr>
          <w:lang w:eastAsia="tr-TR"/>
        </w:rPr>
        <w:t xml:space="preserve"> For model validation, researchers used a 10-fold cross validation technique using Python libraries. </w:t>
      </w:r>
      <w:r w:rsidR="00216652">
        <w:rPr>
          <w:lang w:eastAsia="tr-TR"/>
        </w:rPr>
        <w:t>10-fold cross validation divided</w:t>
      </w:r>
      <w:r w:rsidR="005D09A0">
        <w:rPr>
          <w:lang w:eastAsia="tr-TR"/>
        </w:rPr>
        <w:t xml:space="preserve"> 10% dataset into data testing and 90% dataset as training data in turn.</w:t>
      </w:r>
    </w:p>
    <w:p w:rsidR="005D09A0" w:rsidRPr="005D09A0" w:rsidRDefault="00686A77" w:rsidP="005D09A0">
      <w:pPr>
        <w:pStyle w:val="EACLTextIndent"/>
        <w:rPr>
          <w:sz w:val="20"/>
          <w:lang w:eastAsia="tr-TR"/>
        </w:rPr>
      </w:pPr>
      <w:r>
        <w:rPr>
          <w:sz w:val="20"/>
          <w:lang w:eastAsia="tr-TR"/>
        </w:rPr>
        <w:t>We</w:t>
      </w:r>
      <w:r w:rsidR="005D09A0" w:rsidRPr="005D09A0">
        <w:rPr>
          <w:sz w:val="20"/>
          <w:lang w:eastAsia="tr-TR"/>
        </w:rPr>
        <w:t xml:space="preserve"> conduct</w:t>
      </w:r>
      <w:r w:rsidR="00E13B4D">
        <w:rPr>
          <w:sz w:val="20"/>
          <w:lang w:eastAsia="tr-TR"/>
        </w:rPr>
        <w:t>ed</w:t>
      </w:r>
      <w:r w:rsidR="005D09A0" w:rsidRPr="005D09A0">
        <w:rPr>
          <w:sz w:val="20"/>
          <w:lang w:eastAsia="tr-TR"/>
        </w:rPr>
        <w:t xml:space="preserve"> a series of tests with various scenarios to see </w:t>
      </w:r>
      <w:r>
        <w:rPr>
          <w:sz w:val="20"/>
          <w:lang w:eastAsia="tr-TR"/>
        </w:rPr>
        <w:t xml:space="preserve">the accuracy of each algorithm in predicting personality type. </w:t>
      </w:r>
      <w:r w:rsidR="005D09A0" w:rsidRPr="005D09A0">
        <w:rPr>
          <w:sz w:val="20"/>
          <w:lang w:eastAsia="tr-TR"/>
        </w:rPr>
        <w:t xml:space="preserve">Testing </w:t>
      </w:r>
      <w:r w:rsidR="00E13B4D">
        <w:rPr>
          <w:sz w:val="20"/>
          <w:lang w:eastAsia="tr-TR"/>
        </w:rPr>
        <w:t>wa</w:t>
      </w:r>
      <w:r w:rsidR="005D09A0" w:rsidRPr="005D09A0">
        <w:rPr>
          <w:sz w:val="20"/>
          <w:lang w:eastAsia="tr-TR"/>
        </w:rPr>
        <w:t xml:space="preserve">s done by adding some additional processes to improve accuracy. The first process </w:t>
      </w:r>
      <w:r w:rsidR="00E13B4D">
        <w:rPr>
          <w:sz w:val="20"/>
          <w:lang w:eastAsia="tr-TR"/>
        </w:rPr>
        <w:t>was Features Selection that tried</w:t>
      </w:r>
      <w:r w:rsidR="005D09A0" w:rsidRPr="005D09A0">
        <w:rPr>
          <w:sz w:val="20"/>
          <w:lang w:eastAsia="tr-TR"/>
        </w:rPr>
        <w:t xml:space="preserve"> to filter or remove the features that </w:t>
      </w:r>
      <w:r w:rsidR="00E13B4D">
        <w:rPr>
          <w:sz w:val="20"/>
          <w:lang w:eastAsia="tr-TR"/>
        </w:rPr>
        <w:t>we</w:t>
      </w:r>
      <w:r w:rsidR="005D09A0" w:rsidRPr="005D09A0">
        <w:rPr>
          <w:sz w:val="20"/>
          <w:lang w:eastAsia="tr-TR"/>
        </w:rPr>
        <w:t>re considered to have a low correlation to the traits of the personality.</w:t>
      </w:r>
      <w:r w:rsidR="001A1985">
        <w:rPr>
          <w:sz w:val="20"/>
          <w:lang w:eastAsia="tr-TR"/>
        </w:rPr>
        <w:t xml:space="preserve"> The correlation value </w:t>
      </w:r>
      <w:r w:rsidR="00E13B4D">
        <w:rPr>
          <w:sz w:val="20"/>
          <w:lang w:eastAsia="tr-TR"/>
        </w:rPr>
        <w:t>wa</w:t>
      </w:r>
      <w:r w:rsidR="001A1985">
        <w:rPr>
          <w:sz w:val="20"/>
          <w:lang w:eastAsia="tr-TR"/>
        </w:rPr>
        <w:t xml:space="preserve">s calculated using chi-square method. We did </w:t>
      </w:r>
      <w:r>
        <w:rPr>
          <w:sz w:val="20"/>
          <w:lang w:eastAsia="tr-TR"/>
        </w:rPr>
        <w:t>some “</w:t>
      </w:r>
      <w:r w:rsidR="001A1985">
        <w:rPr>
          <w:sz w:val="20"/>
          <w:lang w:eastAsia="tr-TR"/>
        </w:rPr>
        <w:t>try and error</w:t>
      </w:r>
      <w:r>
        <w:rPr>
          <w:sz w:val="20"/>
          <w:lang w:eastAsia="tr-TR"/>
        </w:rPr>
        <w:t>”</w:t>
      </w:r>
      <w:r w:rsidR="001A1985">
        <w:rPr>
          <w:sz w:val="20"/>
          <w:lang w:eastAsia="tr-TR"/>
        </w:rPr>
        <w:t xml:space="preserve"> experiment</w:t>
      </w:r>
      <w:r>
        <w:rPr>
          <w:sz w:val="20"/>
          <w:lang w:eastAsia="tr-TR"/>
        </w:rPr>
        <w:t>s</w:t>
      </w:r>
      <w:r w:rsidR="001A1985">
        <w:rPr>
          <w:sz w:val="20"/>
          <w:lang w:eastAsia="tr-TR"/>
        </w:rPr>
        <w:t xml:space="preserve"> until we f</w:t>
      </w:r>
      <w:r w:rsidR="00E13B4D">
        <w:rPr>
          <w:sz w:val="20"/>
          <w:lang w:eastAsia="tr-TR"/>
        </w:rPr>
        <w:t>oun</w:t>
      </w:r>
      <w:r w:rsidR="001A1985">
        <w:rPr>
          <w:sz w:val="20"/>
          <w:lang w:eastAsia="tr-TR"/>
        </w:rPr>
        <w:t>d the best setting for this process.</w:t>
      </w:r>
      <w:r w:rsidR="005D09A0" w:rsidRPr="005D09A0">
        <w:rPr>
          <w:sz w:val="20"/>
          <w:lang w:eastAsia="tr-TR"/>
        </w:rPr>
        <w:t xml:space="preserve"> The next process </w:t>
      </w:r>
      <w:r w:rsidR="00E13B4D">
        <w:rPr>
          <w:sz w:val="20"/>
          <w:lang w:eastAsia="tr-TR"/>
        </w:rPr>
        <w:t>was</w:t>
      </w:r>
      <w:r w:rsidR="005D09A0" w:rsidRPr="005D09A0">
        <w:rPr>
          <w:sz w:val="20"/>
          <w:lang w:eastAsia="tr-TR"/>
        </w:rPr>
        <w:t xml:space="preserve"> resampling that aim</w:t>
      </w:r>
      <w:r w:rsidR="00E13B4D">
        <w:rPr>
          <w:sz w:val="20"/>
          <w:lang w:eastAsia="tr-TR"/>
        </w:rPr>
        <w:t>ed</w:t>
      </w:r>
      <w:r w:rsidR="005D09A0" w:rsidRPr="005D09A0">
        <w:rPr>
          <w:sz w:val="20"/>
          <w:lang w:eastAsia="tr-TR"/>
        </w:rPr>
        <w:t xml:space="preserve"> to balance the</w:t>
      </w:r>
      <w:r w:rsidR="00E13B4D">
        <w:rPr>
          <w:sz w:val="20"/>
          <w:lang w:eastAsia="tr-TR"/>
        </w:rPr>
        <w:t xml:space="preserve"> data because of the </w:t>
      </w:r>
      <w:r w:rsidR="005D09A0" w:rsidRPr="005D09A0">
        <w:rPr>
          <w:sz w:val="20"/>
          <w:lang w:eastAsia="tr-TR"/>
        </w:rPr>
        <w:t xml:space="preserve">unbalanced </w:t>
      </w:r>
      <w:r w:rsidR="00E13B4D">
        <w:rPr>
          <w:sz w:val="20"/>
          <w:lang w:eastAsia="tr-TR"/>
        </w:rPr>
        <w:t xml:space="preserve">data </w:t>
      </w:r>
      <w:r w:rsidR="005D09A0" w:rsidRPr="005D09A0">
        <w:rPr>
          <w:sz w:val="20"/>
          <w:lang w:eastAsia="tr-TR"/>
        </w:rPr>
        <w:t>distribution</w:t>
      </w:r>
      <w:r w:rsidR="00E13B4D">
        <w:rPr>
          <w:sz w:val="20"/>
          <w:lang w:eastAsia="tr-TR"/>
        </w:rPr>
        <w:t>. As</w:t>
      </w:r>
      <w:r w:rsidR="005D09A0" w:rsidRPr="005D09A0">
        <w:rPr>
          <w:sz w:val="20"/>
          <w:lang w:eastAsia="tr-TR"/>
        </w:rPr>
        <w:t xml:space="preserve"> </w:t>
      </w:r>
      <w:r>
        <w:rPr>
          <w:sz w:val="20"/>
          <w:lang w:eastAsia="tr-TR"/>
        </w:rPr>
        <w:t xml:space="preserve">shown in </w:t>
      </w:r>
      <w:r w:rsidR="005D09A0" w:rsidRPr="005D09A0">
        <w:rPr>
          <w:sz w:val="20"/>
          <w:lang w:eastAsia="tr-TR"/>
        </w:rPr>
        <w:t>Table 1</w:t>
      </w:r>
      <w:r>
        <w:rPr>
          <w:sz w:val="20"/>
          <w:lang w:eastAsia="tr-TR"/>
        </w:rPr>
        <w:t>,</w:t>
      </w:r>
      <w:r w:rsidR="005D09A0" w:rsidRPr="005D09A0">
        <w:rPr>
          <w:sz w:val="20"/>
          <w:lang w:eastAsia="tr-TR"/>
        </w:rPr>
        <w:t xml:space="preserve"> Openness traits have a comparison of binary classes 2.4 (yes): 1 (no)</w:t>
      </w:r>
      <w:r w:rsidR="00E13B4D">
        <w:rPr>
          <w:sz w:val="20"/>
          <w:lang w:eastAsia="tr-TR"/>
        </w:rPr>
        <w:t>.</w:t>
      </w:r>
      <w:r w:rsidR="005D09A0" w:rsidRPr="005D09A0">
        <w:rPr>
          <w:sz w:val="20"/>
          <w:lang w:eastAsia="tr-TR"/>
        </w:rPr>
        <w:t xml:space="preserve"> </w:t>
      </w:r>
      <w:r w:rsidR="00E13B4D">
        <w:rPr>
          <w:sz w:val="20"/>
          <w:lang w:eastAsia="tr-TR"/>
        </w:rPr>
        <w:t xml:space="preserve">In </w:t>
      </w:r>
      <w:r w:rsidR="005D09A0" w:rsidRPr="005D09A0">
        <w:rPr>
          <w:sz w:val="20"/>
          <w:lang w:eastAsia="tr-TR"/>
        </w:rPr>
        <w:t>Tab</w:t>
      </w:r>
      <w:r w:rsidR="00E13B4D">
        <w:rPr>
          <w:sz w:val="20"/>
          <w:lang w:eastAsia="tr-TR"/>
        </w:rPr>
        <w:t>le 2, it is found that</w:t>
      </w:r>
      <w:r w:rsidR="005D09A0" w:rsidRPr="005D09A0">
        <w:rPr>
          <w:sz w:val="20"/>
          <w:lang w:eastAsia="tr-TR"/>
        </w:rPr>
        <w:t xml:space="preserve"> Extraversion </w:t>
      </w:r>
      <w:r w:rsidR="00E13B4D">
        <w:rPr>
          <w:sz w:val="20"/>
          <w:lang w:eastAsia="tr-TR"/>
        </w:rPr>
        <w:t>traits have</w:t>
      </w:r>
      <w:r w:rsidR="005D09A0" w:rsidRPr="005D09A0">
        <w:rPr>
          <w:sz w:val="20"/>
          <w:lang w:eastAsia="tr-TR"/>
        </w:rPr>
        <w:t xml:space="preserve"> a binary class comparison of 1 (yes): 2.9 (no). The resampling technique </w:t>
      </w:r>
      <w:r w:rsidR="00E13B4D">
        <w:rPr>
          <w:sz w:val="20"/>
          <w:lang w:eastAsia="tr-TR"/>
        </w:rPr>
        <w:t>wa</w:t>
      </w:r>
      <w:r w:rsidR="005D09A0" w:rsidRPr="005D09A0">
        <w:rPr>
          <w:sz w:val="20"/>
          <w:lang w:eastAsia="tr-TR"/>
        </w:rPr>
        <w:t>s Under-sampling and Over-sampling.</w:t>
      </w:r>
      <w:r w:rsidR="001A1985">
        <w:rPr>
          <w:sz w:val="20"/>
          <w:lang w:eastAsia="tr-TR"/>
        </w:rPr>
        <w:t xml:space="preserve"> These techniques </w:t>
      </w:r>
      <w:r w:rsidR="00E13B4D">
        <w:rPr>
          <w:sz w:val="20"/>
          <w:lang w:eastAsia="tr-TR"/>
        </w:rPr>
        <w:t>we</w:t>
      </w:r>
      <w:r>
        <w:rPr>
          <w:sz w:val="20"/>
          <w:lang w:eastAsia="tr-TR"/>
        </w:rPr>
        <w:t xml:space="preserve">re </w:t>
      </w:r>
      <w:r w:rsidR="001A1985">
        <w:rPr>
          <w:sz w:val="20"/>
          <w:lang w:eastAsia="tr-TR"/>
        </w:rPr>
        <w:t xml:space="preserve">applied using library from </w:t>
      </w:r>
      <w:proofErr w:type="spellStart"/>
      <w:r w:rsidR="001A1985">
        <w:rPr>
          <w:sz w:val="20"/>
          <w:lang w:eastAsia="tr-TR"/>
        </w:rPr>
        <w:t>imbalanced_learn</w:t>
      </w:r>
      <w:proofErr w:type="spellEnd"/>
      <w:r w:rsidR="001A1985">
        <w:rPr>
          <w:sz w:val="20"/>
          <w:lang w:eastAsia="tr-TR"/>
        </w:rPr>
        <w:t xml:space="preserve"> </w:t>
      </w:r>
      <w:r w:rsidR="00143D63">
        <w:rPr>
          <w:sz w:val="20"/>
          <w:lang w:eastAsia="tr-TR"/>
        </w:rPr>
        <w:t>that include SMOTE function for Over-sampling</w:t>
      </w:r>
      <w:r w:rsidR="001A1985">
        <w:rPr>
          <w:sz w:val="20"/>
          <w:lang w:eastAsia="tr-TR"/>
        </w:rPr>
        <w:t xml:space="preserve"> as well as </w:t>
      </w:r>
      <w:proofErr w:type="spellStart"/>
      <w:r w:rsidR="001A1985">
        <w:rPr>
          <w:sz w:val="20"/>
          <w:lang w:eastAsia="tr-TR"/>
        </w:rPr>
        <w:t>ClusterCentroids</w:t>
      </w:r>
      <w:proofErr w:type="spellEnd"/>
      <w:r w:rsidR="001A1985">
        <w:rPr>
          <w:sz w:val="20"/>
          <w:lang w:eastAsia="tr-TR"/>
        </w:rPr>
        <w:t xml:space="preserve"> function </w:t>
      </w:r>
      <w:r w:rsidR="00143D63">
        <w:rPr>
          <w:sz w:val="20"/>
          <w:lang w:eastAsia="tr-TR"/>
        </w:rPr>
        <w:t>for Under-sampling.</w:t>
      </w:r>
    </w:p>
    <w:p w:rsidR="005D09A0" w:rsidRPr="005D09A0" w:rsidRDefault="00686A77" w:rsidP="005D09A0">
      <w:pPr>
        <w:pStyle w:val="EACLTextIndent"/>
        <w:rPr>
          <w:sz w:val="20"/>
          <w:lang w:eastAsia="tr-TR"/>
        </w:rPr>
      </w:pPr>
      <w:r>
        <w:rPr>
          <w:sz w:val="20"/>
          <w:lang w:eastAsia="tr-TR"/>
        </w:rPr>
        <w:t xml:space="preserve">Meanwhile, deep learning implementations </w:t>
      </w:r>
      <w:r w:rsidR="00E13B4D">
        <w:rPr>
          <w:sz w:val="20"/>
          <w:lang w:eastAsia="tr-TR"/>
        </w:rPr>
        <w:t>were</w:t>
      </w:r>
      <w:r>
        <w:rPr>
          <w:sz w:val="20"/>
          <w:lang w:eastAsia="tr-TR"/>
        </w:rPr>
        <w:t xml:space="preserve"> using </w:t>
      </w:r>
      <w:r w:rsidR="005D09A0" w:rsidRPr="005D09A0">
        <w:rPr>
          <w:sz w:val="20"/>
          <w:lang w:eastAsia="tr-TR"/>
        </w:rPr>
        <w:t>four architectures, namely MLP</w:t>
      </w:r>
      <w:r w:rsidR="00E13B4D">
        <w:rPr>
          <w:sz w:val="20"/>
          <w:lang w:eastAsia="tr-TR"/>
        </w:rPr>
        <w:t xml:space="preserve"> (Multi-Layer Perceptron)</w:t>
      </w:r>
      <w:r w:rsidR="005D09A0" w:rsidRPr="005D09A0">
        <w:rPr>
          <w:sz w:val="20"/>
          <w:lang w:eastAsia="tr-TR"/>
        </w:rPr>
        <w:t>, LSTM</w:t>
      </w:r>
      <w:r w:rsidR="00E13B4D">
        <w:rPr>
          <w:sz w:val="20"/>
          <w:lang w:eastAsia="tr-TR"/>
        </w:rPr>
        <w:t xml:space="preserve"> (Long Short Term Memory)</w:t>
      </w:r>
      <w:r w:rsidR="005D09A0" w:rsidRPr="005D09A0">
        <w:rPr>
          <w:sz w:val="20"/>
          <w:lang w:eastAsia="tr-TR"/>
        </w:rPr>
        <w:t>, GRU</w:t>
      </w:r>
      <w:r w:rsidR="00E13B4D">
        <w:rPr>
          <w:sz w:val="20"/>
          <w:lang w:eastAsia="tr-TR"/>
        </w:rPr>
        <w:t xml:space="preserve"> (Gated Recurrent Unit)</w:t>
      </w:r>
      <w:r w:rsidR="005D09A0" w:rsidRPr="005D09A0">
        <w:rPr>
          <w:sz w:val="20"/>
          <w:lang w:eastAsia="tr-TR"/>
        </w:rPr>
        <w:t>, and CNN 1D</w:t>
      </w:r>
      <w:r w:rsidR="00E13B4D">
        <w:rPr>
          <w:sz w:val="20"/>
          <w:lang w:eastAsia="tr-TR"/>
        </w:rPr>
        <w:t xml:space="preserve"> (1-Dimensional Convolutional Neural Network)</w:t>
      </w:r>
      <w:r w:rsidR="005D09A0" w:rsidRPr="005D09A0">
        <w:rPr>
          <w:sz w:val="20"/>
          <w:lang w:eastAsia="tr-TR"/>
        </w:rPr>
        <w:t xml:space="preserve">. </w:t>
      </w:r>
      <w:r w:rsidR="00E13B4D">
        <w:rPr>
          <w:sz w:val="20"/>
          <w:lang w:eastAsia="tr-TR"/>
        </w:rPr>
        <w:t xml:space="preserve">We attempted </w:t>
      </w:r>
      <w:r w:rsidR="005D09A0" w:rsidRPr="005D09A0">
        <w:rPr>
          <w:sz w:val="20"/>
          <w:lang w:eastAsia="tr-TR"/>
        </w:rPr>
        <w:t>to combine LSTM and CNN 1D architecture as an additional architecture</w:t>
      </w:r>
      <w:r w:rsidR="00E13B4D">
        <w:rPr>
          <w:sz w:val="20"/>
          <w:lang w:eastAsia="tr-TR"/>
        </w:rPr>
        <w:t xml:space="preserve"> as well</w:t>
      </w:r>
      <w:r w:rsidR="005D09A0" w:rsidRPr="005D09A0">
        <w:rPr>
          <w:sz w:val="20"/>
          <w:lang w:eastAsia="tr-TR"/>
        </w:rPr>
        <w:t xml:space="preserve">. </w:t>
      </w:r>
      <w:r w:rsidR="00FE3F46">
        <w:rPr>
          <w:sz w:val="20"/>
          <w:lang w:val="id-ID" w:eastAsia="tr-TR"/>
        </w:rPr>
        <w:t>MLP consists of input, hidden, and output layers which is using a basic algorithm for training, known as backpropagation</w:t>
      </w:r>
      <w:r w:rsidR="003F368F">
        <w:rPr>
          <w:sz w:val="20"/>
          <w:lang w:val="id-ID" w:eastAsia="tr-TR"/>
        </w:rPr>
        <w:t xml:space="preserve"> [</w:t>
      </w:r>
      <w:r w:rsidR="00743F1E">
        <w:rPr>
          <w:sz w:val="20"/>
          <w:lang w:val="id-ID" w:eastAsia="tr-TR"/>
        </w:rPr>
        <w:t>17</w:t>
      </w:r>
      <w:r w:rsidR="003F368F">
        <w:rPr>
          <w:sz w:val="20"/>
          <w:lang w:val="id-ID" w:eastAsia="tr-TR"/>
        </w:rPr>
        <w:t>]</w:t>
      </w:r>
      <w:r w:rsidR="00732B9B">
        <w:rPr>
          <w:sz w:val="20"/>
          <w:lang w:val="id-ID" w:eastAsia="tr-TR"/>
        </w:rPr>
        <w:t>. CNN 1D</w:t>
      </w:r>
      <w:r w:rsidR="001B2F86">
        <w:rPr>
          <w:sz w:val="20"/>
          <w:lang w:val="id-ID" w:eastAsia="tr-TR"/>
        </w:rPr>
        <w:t xml:space="preserve"> has the same layers as MLP, but there are two more layers before the MLP’s layers namely convolutional layer</w:t>
      </w:r>
      <w:r w:rsidR="00602AA4">
        <w:rPr>
          <w:sz w:val="20"/>
          <w:lang w:val="id-ID" w:eastAsia="tr-TR"/>
        </w:rPr>
        <w:t>s</w:t>
      </w:r>
      <w:r w:rsidR="001B2F86">
        <w:rPr>
          <w:sz w:val="20"/>
          <w:lang w:val="id-ID" w:eastAsia="tr-TR"/>
        </w:rPr>
        <w:t xml:space="preserve"> and max pooling layer</w:t>
      </w:r>
      <w:r w:rsidR="00602AA4">
        <w:rPr>
          <w:sz w:val="20"/>
          <w:lang w:val="id-ID" w:eastAsia="tr-TR"/>
        </w:rPr>
        <w:t>s</w:t>
      </w:r>
      <w:r w:rsidR="001B2F86">
        <w:rPr>
          <w:sz w:val="20"/>
          <w:lang w:val="id-ID" w:eastAsia="tr-TR"/>
        </w:rPr>
        <w:t xml:space="preserve"> [</w:t>
      </w:r>
      <w:r w:rsidR="00743F1E">
        <w:rPr>
          <w:sz w:val="20"/>
          <w:lang w:val="id-ID" w:eastAsia="tr-TR"/>
        </w:rPr>
        <w:t>18</w:t>
      </w:r>
      <w:r w:rsidR="001B2F86">
        <w:rPr>
          <w:sz w:val="20"/>
          <w:lang w:val="id-ID" w:eastAsia="tr-TR"/>
        </w:rPr>
        <w:t>].</w:t>
      </w:r>
      <w:r w:rsidR="00A424BF">
        <w:rPr>
          <w:sz w:val="20"/>
          <w:lang w:val="id-ID" w:eastAsia="tr-TR"/>
        </w:rPr>
        <w:t xml:space="preserve"> GRU is a simplification of LSTM, they used peephole connections and output activation functions, and coupled the input and the forget gate into an update gate [</w:t>
      </w:r>
      <w:r w:rsidR="00743F1E">
        <w:rPr>
          <w:sz w:val="20"/>
          <w:lang w:val="id-ID" w:eastAsia="tr-TR"/>
        </w:rPr>
        <w:t>19</w:t>
      </w:r>
      <w:r w:rsidR="00A424BF">
        <w:rPr>
          <w:sz w:val="20"/>
          <w:lang w:val="id-ID" w:eastAsia="tr-TR"/>
        </w:rPr>
        <w:t xml:space="preserve">]. </w:t>
      </w:r>
      <w:r w:rsidR="00732B9B">
        <w:rPr>
          <w:sz w:val="20"/>
          <w:lang w:val="id-ID" w:eastAsia="tr-TR"/>
        </w:rPr>
        <w:t xml:space="preserve"> </w:t>
      </w:r>
      <w:r>
        <w:rPr>
          <w:sz w:val="20"/>
          <w:lang w:eastAsia="tr-TR"/>
        </w:rPr>
        <w:t>A</w:t>
      </w:r>
      <w:r w:rsidR="005D09A0" w:rsidRPr="005D09A0">
        <w:rPr>
          <w:sz w:val="20"/>
          <w:lang w:eastAsia="tr-TR"/>
        </w:rPr>
        <w:t xml:space="preserve"> series of scenarios</w:t>
      </w:r>
      <w:r>
        <w:rPr>
          <w:sz w:val="20"/>
          <w:lang w:eastAsia="tr-TR"/>
        </w:rPr>
        <w:t xml:space="preserve"> </w:t>
      </w:r>
      <w:r w:rsidR="00E13B4D">
        <w:rPr>
          <w:sz w:val="20"/>
          <w:lang w:eastAsia="tr-TR"/>
        </w:rPr>
        <w:t>we</w:t>
      </w:r>
      <w:r>
        <w:rPr>
          <w:sz w:val="20"/>
          <w:lang w:eastAsia="tr-TR"/>
        </w:rPr>
        <w:t>re conducted</w:t>
      </w:r>
      <w:r w:rsidR="005D09A0" w:rsidRPr="005D09A0">
        <w:rPr>
          <w:sz w:val="20"/>
          <w:lang w:eastAsia="tr-TR"/>
        </w:rPr>
        <w:t xml:space="preserve"> to obtain the highest prediction</w:t>
      </w:r>
      <w:r>
        <w:rPr>
          <w:sz w:val="20"/>
          <w:lang w:eastAsia="tr-TR"/>
        </w:rPr>
        <w:t>’s</w:t>
      </w:r>
      <w:r w:rsidR="005D09A0" w:rsidRPr="005D09A0">
        <w:rPr>
          <w:sz w:val="20"/>
          <w:lang w:eastAsia="tr-TR"/>
        </w:rPr>
        <w:t xml:space="preserve"> accuracy </w:t>
      </w:r>
      <w:proofErr w:type="gramStart"/>
      <w:r w:rsidR="005D09A0" w:rsidRPr="005D09A0">
        <w:rPr>
          <w:sz w:val="20"/>
          <w:lang w:eastAsia="tr-TR"/>
        </w:rPr>
        <w:t xml:space="preserve">for each </w:t>
      </w:r>
      <w:r w:rsidR="0001732F" w:rsidRPr="005D09A0">
        <w:rPr>
          <w:sz w:val="20"/>
          <w:lang w:eastAsia="tr-TR"/>
        </w:rPr>
        <w:t>architecture</w:t>
      </w:r>
      <w:proofErr w:type="gramEnd"/>
      <w:r w:rsidR="005D09A0" w:rsidRPr="005D09A0">
        <w:rPr>
          <w:sz w:val="20"/>
          <w:lang w:eastAsia="tr-TR"/>
        </w:rPr>
        <w:t>. The test</w:t>
      </w:r>
      <w:r w:rsidR="00E13B4D">
        <w:rPr>
          <w:sz w:val="20"/>
          <w:lang w:eastAsia="tr-TR"/>
        </w:rPr>
        <w:t>ing wa</w:t>
      </w:r>
      <w:r w:rsidR="005D09A0" w:rsidRPr="005D09A0">
        <w:rPr>
          <w:sz w:val="20"/>
          <w:lang w:eastAsia="tr-TR"/>
        </w:rPr>
        <w:t xml:space="preserve">s done by adding the resampling process. The Python library used is </w:t>
      </w:r>
      <w:proofErr w:type="spellStart"/>
      <w:r w:rsidR="005D09A0" w:rsidRPr="005D09A0">
        <w:rPr>
          <w:sz w:val="20"/>
          <w:lang w:eastAsia="tr-TR"/>
        </w:rPr>
        <w:t>Keras</w:t>
      </w:r>
      <w:proofErr w:type="spellEnd"/>
      <w:r w:rsidR="005D09A0" w:rsidRPr="005D09A0">
        <w:rPr>
          <w:sz w:val="20"/>
          <w:lang w:eastAsia="tr-TR"/>
        </w:rPr>
        <w:t xml:space="preserve"> and </w:t>
      </w:r>
      <w:proofErr w:type="spellStart"/>
      <w:r w:rsidR="005D09A0" w:rsidRPr="005D09A0">
        <w:rPr>
          <w:sz w:val="20"/>
          <w:lang w:eastAsia="tr-TR"/>
        </w:rPr>
        <w:t>Theano</w:t>
      </w:r>
      <w:proofErr w:type="spellEnd"/>
      <w:r w:rsidR="005D09A0" w:rsidRPr="005D09A0">
        <w:rPr>
          <w:sz w:val="20"/>
          <w:lang w:eastAsia="tr-TR"/>
        </w:rPr>
        <w:t xml:space="preserve"> as the backend.</w:t>
      </w:r>
      <w:r w:rsidR="009E4756">
        <w:rPr>
          <w:sz w:val="20"/>
          <w:lang w:eastAsia="tr-TR"/>
        </w:rPr>
        <w:t xml:space="preserve"> However, fo</w:t>
      </w:r>
      <w:r w:rsidR="00E13B4D">
        <w:rPr>
          <w:sz w:val="20"/>
          <w:lang w:eastAsia="tr-TR"/>
        </w:rPr>
        <w:t xml:space="preserve">r this implementation we did not do </w:t>
      </w:r>
      <w:r w:rsidR="009E4756">
        <w:rPr>
          <w:sz w:val="20"/>
          <w:lang w:eastAsia="tr-TR"/>
        </w:rPr>
        <w:t xml:space="preserve">the validation using 10-fold cross in the testing process </w:t>
      </w:r>
      <w:r w:rsidR="00E13B4D">
        <w:rPr>
          <w:sz w:val="20"/>
          <w:lang w:eastAsia="tr-TR"/>
        </w:rPr>
        <w:t xml:space="preserve">yet </w:t>
      </w:r>
      <w:r w:rsidR="009E4756">
        <w:rPr>
          <w:sz w:val="20"/>
          <w:lang w:eastAsia="tr-TR"/>
        </w:rPr>
        <w:t xml:space="preserve">due to </w:t>
      </w:r>
      <w:r>
        <w:rPr>
          <w:sz w:val="20"/>
          <w:lang w:eastAsia="tr-TR"/>
        </w:rPr>
        <w:t>the limitation</w:t>
      </w:r>
      <w:r w:rsidR="009E4756">
        <w:rPr>
          <w:sz w:val="20"/>
          <w:lang w:eastAsia="tr-TR"/>
        </w:rPr>
        <w:t xml:space="preserve"> of hardware capability </w:t>
      </w:r>
      <w:r>
        <w:rPr>
          <w:sz w:val="20"/>
          <w:lang w:eastAsia="tr-TR"/>
        </w:rPr>
        <w:t>which cause</w:t>
      </w:r>
      <w:r w:rsidR="00E13B4D">
        <w:rPr>
          <w:sz w:val="20"/>
          <w:lang w:eastAsia="tr-TR"/>
        </w:rPr>
        <w:t>d</w:t>
      </w:r>
      <w:r w:rsidR="009E4756">
        <w:rPr>
          <w:sz w:val="20"/>
          <w:lang w:eastAsia="tr-TR"/>
        </w:rPr>
        <w:t xml:space="preserve"> out of memory problem. So, we figured out the solution using parting the dataset into training dataset and testing dataset with the distribution </w:t>
      </w:r>
      <w:r>
        <w:rPr>
          <w:sz w:val="20"/>
          <w:lang w:eastAsia="tr-TR"/>
        </w:rPr>
        <w:t xml:space="preserve">of 80% and </w:t>
      </w:r>
      <w:r w:rsidR="009E4756">
        <w:rPr>
          <w:sz w:val="20"/>
          <w:lang w:eastAsia="tr-TR"/>
        </w:rPr>
        <w:t>20% from the total data. This allocation</w:t>
      </w:r>
      <w:r w:rsidR="00181235">
        <w:rPr>
          <w:sz w:val="20"/>
          <w:lang w:eastAsia="tr-TR"/>
        </w:rPr>
        <w:t xml:space="preserve"> of testing data</w:t>
      </w:r>
      <w:r w:rsidR="009E4756">
        <w:rPr>
          <w:sz w:val="20"/>
          <w:lang w:eastAsia="tr-TR"/>
        </w:rPr>
        <w:t xml:space="preserve"> </w:t>
      </w:r>
      <w:r w:rsidR="00E13B4D">
        <w:rPr>
          <w:sz w:val="20"/>
          <w:lang w:eastAsia="tr-TR"/>
        </w:rPr>
        <w:t>wa</w:t>
      </w:r>
      <w:r w:rsidR="009E4756">
        <w:rPr>
          <w:sz w:val="20"/>
          <w:lang w:eastAsia="tr-TR"/>
        </w:rPr>
        <w:t xml:space="preserve">s randomly selected </w:t>
      </w:r>
      <w:r>
        <w:rPr>
          <w:sz w:val="20"/>
          <w:lang w:eastAsia="tr-TR"/>
        </w:rPr>
        <w:t>and we obtained</w:t>
      </w:r>
      <w:r w:rsidR="009E4756">
        <w:rPr>
          <w:sz w:val="20"/>
          <w:lang w:eastAsia="tr-TR"/>
        </w:rPr>
        <w:t xml:space="preserve"> </w:t>
      </w:r>
      <w:r w:rsidR="00181235">
        <w:rPr>
          <w:sz w:val="20"/>
          <w:lang w:eastAsia="tr-TR"/>
        </w:rPr>
        <w:t>50 dataset</w:t>
      </w:r>
      <w:r>
        <w:rPr>
          <w:sz w:val="20"/>
          <w:lang w:eastAsia="tr-TR"/>
        </w:rPr>
        <w:t>s</w:t>
      </w:r>
      <w:r w:rsidR="00181235">
        <w:rPr>
          <w:sz w:val="20"/>
          <w:lang w:eastAsia="tr-TR"/>
        </w:rPr>
        <w:t xml:space="preserve"> as testing data from </w:t>
      </w:r>
      <w:proofErr w:type="spellStart"/>
      <w:r w:rsidR="00181235">
        <w:rPr>
          <w:sz w:val="20"/>
          <w:lang w:eastAsia="tr-TR"/>
        </w:rPr>
        <w:t>myPersonality</w:t>
      </w:r>
      <w:proofErr w:type="spellEnd"/>
      <w:r w:rsidR="00181235">
        <w:rPr>
          <w:sz w:val="20"/>
          <w:lang w:eastAsia="tr-TR"/>
        </w:rPr>
        <w:t xml:space="preserve"> and 30 dataset</w:t>
      </w:r>
      <w:r>
        <w:rPr>
          <w:sz w:val="20"/>
          <w:lang w:eastAsia="tr-TR"/>
        </w:rPr>
        <w:t>s</w:t>
      </w:r>
      <w:r w:rsidR="00181235">
        <w:rPr>
          <w:sz w:val="20"/>
          <w:lang w:eastAsia="tr-TR"/>
        </w:rPr>
        <w:t xml:space="preserve"> as testing data from </w:t>
      </w:r>
      <w:r w:rsidR="006343D8">
        <w:rPr>
          <w:sz w:val="20"/>
          <w:lang w:eastAsia="tr-TR"/>
        </w:rPr>
        <w:t>manual gathered dataset</w:t>
      </w:r>
      <w:r w:rsidR="00181235">
        <w:rPr>
          <w:sz w:val="20"/>
          <w:lang w:eastAsia="tr-TR"/>
        </w:rPr>
        <w:t>.</w:t>
      </w:r>
    </w:p>
    <w:p w:rsidR="005D09A0" w:rsidRDefault="005D09A0" w:rsidP="005D09A0">
      <w:pPr>
        <w:pStyle w:val="Els-body-text"/>
        <w:rPr>
          <w:lang w:val="id-ID" w:eastAsia="tr-TR"/>
        </w:rPr>
      </w:pPr>
      <w:r>
        <w:rPr>
          <w:lang w:eastAsia="tr-TR"/>
        </w:rPr>
        <w:t xml:space="preserve">Table 3 is a breakdown of experimental scenarios to be performed on </w:t>
      </w:r>
      <w:r w:rsidR="00E13B4D">
        <w:rPr>
          <w:lang w:eastAsia="tr-TR"/>
        </w:rPr>
        <w:t xml:space="preserve">traditional </w:t>
      </w:r>
      <w:r>
        <w:rPr>
          <w:lang w:eastAsia="tr-TR"/>
        </w:rPr>
        <w:t>machine learning and deep learning.</w:t>
      </w:r>
    </w:p>
    <w:p w:rsidR="007B08DE" w:rsidRPr="00556250" w:rsidRDefault="00F907C8" w:rsidP="000030DF">
      <w:pPr>
        <w:pStyle w:val="Els-caption"/>
        <w:spacing w:after="80"/>
        <w:rPr>
          <w:lang w:val="id-ID"/>
        </w:rPr>
      </w:pPr>
      <w:r>
        <w:rPr>
          <w:lang w:val="id-ID"/>
        </w:rPr>
        <w:t xml:space="preserve">  </w:t>
      </w:r>
      <w:proofErr w:type="gramStart"/>
      <w:r w:rsidR="007B08DE" w:rsidRPr="003E1D61">
        <w:t xml:space="preserve">Table </w:t>
      </w:r>
      <w:r w:rsidR="007B08DE">
        <w:rPr>
          <w:lang w:val="id-ID"/>
        </w:rPr>
        <w:t>3</w:t>
      </w:r>
      <w:r w:rsidR="007B08DE" w:rsidRPr="003E1D61">
        <w:t>.</w:t>
      </w:r>
      <w:proofErr w:type="gramEnd"/>
      <w:r w:rsidR="007B08DE" w:rsidRPr="003E1D61">
        <w:t xml:space="preserve"> </w:t>
      </w:r>
      <w:r w:rsidR="007B08DE">
        <w:rPr>
          <w:lang w:val="id-ID"/>
        </w:rPr>
        <w:t xml:space="preserve">Experimental scenarios for </w:t>
      </w:r>
      <w:r w:rsidR="00E13B4D">
        <w:rPr>
          <w:lang w:val="en-GB"/>
        </w:rPr>
        <w:t xml:space="preserve">traditional </w:t>
      </w:r>
      <w:r w:rsidR="007B08DE">
        <w:rPr>
          <w:lang w:val="id-ID"/>
        </w:rPr>
        <w:t>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lastRenderedPageBreak/>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w:t>
      </w:r>
      <w:r w:rsidR="00686A77">
        <w:rPr>
          <w:bCs/>
        </w:rPr>
        <w:t xml:space="preserve">s </w:t>
      </w:r>
      <w:r w:rsidR="00D93B96">
        <w:rPr>
          <w:bCs/>
        </w:rPr>
        <w:t>obtained by</w:t>
      </w:r>
      <w:r w:rsidRPr="006D1CDB">
        <w:rPr>
          <w:bCs/>
          <w:lang w:val="id-ID"/>
        </w:rPr>
        <w:t xml:space="preserve"> using </w:t>
      </w:r>
      <w:r w:rsidR="008C001F">
        <w:rPr>
          <w:bCs/>
          <w:lang w:val="en-GB"/>
        </w:rPr>
        <w:t xml:space="preserve">traditional </w:t>
      </w:r>
      <w:r w:rsidRPr="006D1CDB">
        <w:rPr>
          <w:bCs/>
          <w:lang w:val="id-ID"/>
        </w:rPr>
        <w:t xml:space="preserve">machine learning and deep learning </w:t>
      </w:r>
      <w:r w:rsidR="00D93B96">
        <w:rPr>
          <w:bCs/>
        </w:rPr>
        <w:t xml:space="preserve">can be seen </w:t>
      </w:r>
      <w:r w:rsidRPr="006D1CDB">
        <w:rPr>
          <w:bCs/>
          <w:lang w:val="id-ID"/>
        </w:rPr>
        <w:t xml:space="preserve">in Table 4, 5, 6, and 7. We only </w:t>
      </w:r>
      <w:r w:rsidR="002174BA">
        <w:rPr>
          <w:bCs/>
          <w:lang w:val="en-GB"/>
        </w:rPr>
        <w:t>report</w:t>
      </w:r>
      <w:r w:rsidRPr="006D1CDB">
        <w:rPr>
          <w:bCs/>
          <w:lang w:val="id-ID"/>
        </w:rPr>
        <w:t xml:space="preserve">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t xml:space="preserve">Table 4 </w:t>
      </w:r>
      <w:r w:rsidR="00D93B96">
        <w:rPr>
          <w:bCs/>
        </w:rPr>
        <w:t xml:space="preserve">shows the result obtained </w:t>
      </w:r>
      <w:r w:rsidR="002174BA">
        <w:rPr>
          <w:bCs/>
          <w:lang w:val="id-ID"/>
        </w:rPr>
        <w:t xml:space="preserve">by using myPersonality dataset. The </w:t>
      </w:r>
      <w:r w:rsidRPr="006D1CDB">
        <w:rPr>
          <w:bCs/>
          <w:lang w:val="id-ID"/>
        </w:rPr>
        <w:t xml:space="preserve">implementation </w:t>
      </w:r>
      <w:r w:rsidR="00D93B96">
        <w:rPr>
          <w:bCs/>
        </w:rPr>
        <w:t xml:space="preserve">of </w:t>
      </w:r>
      <w:r w:rsidR="002174BA">
        <w:rPr>
          <w:bCs/>
        </w:rPr>
        <w:t xml:space="preserve">traditional </w:t>
      </w:r>
      <w:r w:rsidRPr="006D1CDB">
        <w:rPr>
          <w:bCs/>
          <w:lang w:val="id-ID"/>
        </w:rPr>
        <w:t xml:space="preserve">machine learning </w:t>
      </w:r>
      <w:r w:rsidR="002174BA">
        <w:rPr>
          <w:bCs/>
          <w:lang w:val="en-GB"/>
        </w:rPr>
        <w:t xml:space="preserve">which </w:t>
      </w:r>
      <w:r w:rsidRPr="006D1CDB">
        <w:rPr>
          <w:bCs/>
          <w:lang w:val="id-ID"/>
        </w:rPr>
        <w:t>shows the highest accuracy is dominated by scenario</w:t>
      </w:r>
      <w:r w:rsidR="002174BA">
        <w:rPr>
          <w:bCs/>
          <w:lang w:val="en-GB"/>
        </w:rPr>
        <w:t xml:space="preserve"> number</w:t>
      </w:r>
      <w:r w:rsidRPr="006D1CDB">
        <w:rPr>
          <w:bCs/>
          <w:lang w:val="id-ID"/>
        </w:rPr>
        <w:t xml:space="preserve"> 1 and 4. The highest accuracy is 70.40% obtained by using SVM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 xml:space="preserve">Table 5 </w:t>
      </w:r>
      <w:r w:rsidR="00D93B96">
        <w:rPr>
          <w:bCs/>
        </w:rPr>
        <w:t xml:space="preserve">shows the result obtained </w:t>
      </w:r>
      <w:r w:rsidRPr="006D1CDB">
        <w:rPr>
          <w:bCs/>
          <w:lang w:val="id-ID"/>
        </w:rPr>
        <w:t xml:space="preserve">by using </w:t>
      </w:r>
      <w:r w:rsidR="006343D8">
        <w:rPr>
          <w:bCs/>
          <w:lang w:val="id-ID"/>
        </w:rPr>
        <w:t>Manual gathered dataset</w:t>
      </w:r>
      <w:r w:rsidRPr="006D1CDB">
        <w:rPr>
          <w:bCs/>
          <w:lang w:val="id-ID"/>
        </w:rPr>
        <w:t xml:space="preserve"> and implementation machine learning shows the highest accuracy is dominated by scenario </w:t>
      </w:r>
      <w:r w:rsidR="002174BA">
        <w:rPr>
          <w:bCs/>
          <w:lang w:val="en-GB"/>
        </w:rPr>
        <w:t xml:space="preserve">number </w:t>
      </w:r>
      <w:r w:rsidRPr="006D1CDB">
        <w:rPr>
          <w:bCs/>
          <w:lang w:val="id-ID"/>
        </w:rPr>
        <w:t>1 and 4. The highest accuracy is 79.33% obtained by using LDA algorithm. The highest average accuracy is 67.20% obtained by using SVM algorithm. The highest average accuracy for all traits is 75.87% obtained from Extraversion (EXT).</w:t>
      </w:r>
    </w:p>
    <w:p w:rsidR="006D1CDB" w:rsidRPr="006D1CDB" w:rsidRDefault="00D93B96" w:rsidP="006D1CDB">
      <w:pPr>
        <w:pStyle w:val="Els-body-text"/>
        <w:rPr>
          <w:bCs/>
          <w:i/>
          <w:lang w:val="id-ID"/>
        </w:rPr>
      </w:pPr>
      <w:r>
        <w:rPr>
          <w:bCs/>
        </w:rPr>
        <w:t xml:space="preserve">Meanwhile, </w:t>
      </w:r>
      <w:r w:rsidR="006D1CDB" w:rsidRPr="006D1CDB">
        <w:rPr>
          <w:bCs/>
          <w:lang w:val="id-ID"/>
        </w:rPr>
        <w:t xml:space="preserve">Table 6 </w:t>
      </w:r>
      <w:r>
        <w:rPr>
          <w:bCs/>
        </w:rPr>
        <w:t xml:space="preserve">shows the result obtained </w:t>
      </w:r>
      <w:r w:rsidR="002174BA">
        <w:rPr>
          <w:bCs/>
          <w:lang w:val="id-ID"/>
        </w:rPr>
        <w:t xml:space="preserve">by using myPersonality dataset. </w:t>
      </w:r>
      <w:r w:rsidR="002174BA">
        <w:rPr>
          <w:bCs/>
          <w:lang w:val="en-GB"/>
        </w:rPr>
        <w:t>I</w:t>
      </w:r>
      <w:r w:rsidR="006D1CDB" w:rsidRPr="006D1CDB">
        <w:rPr>
          <w:bCs/>
          <w:lang w:val="id-ID"/>
        </w:rPr>
        <w:t xml:space="preserve">mplementation </w:t>
      </w:r>
      <w:r w:rsidR="002174BA">
        <w:rPr>
          <w:bCs/>
          <w:lang w:val="en-GB"/>
        </w:rPr>
        <w:t xml:space="preserve">of </w:t>
      </w:r>
      <w:r w:rsidR="006D1CDB" w:rsidRPr="006D1CDB">
        <w:rPr>
          <w:bCs/>
          <w:lang w:val="id-ID"/>
        </w:rPr>
        <w:t>deep learning shows the highest accuracy is dominated by scenario</w:t>
      </w:r>
      <w:r w:rsidR="002174BA">
        <w:rPr>
          <w:bCs/>
          <w:lang w:val="en-GB"/>
        </w:rPr>
        <w:t xml:space="preserve"> number</w:t>
      </w:r>
      <w:r w:rsidR="006D1CDB" w:rsidRPr="006D1CDB">
        <w:rPr>
          <w:bCs/>
          <w:lang w:val="id-ID"/>
        </w:rPr>
        <w:t xml:space="preserve">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 xml:space="preserve">Table 7 </w:t>
      </w:r>
      <w:r w:rsidR="00D93B96">
        <w:rPr>
          <w:bCs/>
        </w:rPr>
        <w:t xml:space="preserve">shows the result obtained </w:t>
      </w:r>
      <w:r w:rsidRPr="006D1CDB">
        <w:rPr>
          <w:bCs/>
          <w:lang w:val="id-ID"/>
        </w:rPr>
        <w:t xml:space="preserve">by using </w:t>
      </w:r>
      <w:r w:rsidR="006343D8">
        <w:rPr>
          <w:bCs/>
          <w:lang w:val="en-GB"/>
        </w:rPr>
        <w:t>manual gathered dataset</w:t>
      </w:r>
      <w:r w:rsidR="002174BA">
        <w:rPr>
          <w:bCs/>
          <w:lang w:val="id-ID"/>
        </w:rPr>
        <w:t xml:space="preserve">. </w:t>
      </w:r>
      <w:r w:rsidR="002174BA">
        <w:rPr>
          <w:bCs/>
          <w:lang w:val="en-GB"/>
        </w:rPr>
        <w:t>I</w:t>
      </w:r>
      <w:r w:rsidRPr="006D1CDB">
        <w:rPr>
          <w:bCs/>
          <w:lang w:val="id-ID"/>
        </w:rPr>
        <w:t xml:space="preserve">mplementation </w:t>
      </w:r>
      <w:r w:rsidR="002174BA">
        <w:rPr>
          <w:bCs/>
          <w:lang w:val="en-GB"/>
        </w:rPr>
        <w:t xml:space="preserve">of </w:t>
      </w:r>
      <w:r w:rsidRPr="006D1CDB">
        <w:rPr>
          <w:bCs/>
          <w:lang w:val="id-ID"/>
        </w:rPr>
        <w:t xml:space="preserve">deep learning shows the highest accuracy is dominated by scenario </w:t>
      </w:r>
      <w:r w:rsidR="002174BA">
        <w:rPr>
          <w:bCs/>
          <w:lang w:val="en-GB"/>
        </w:rPr>
        <w:t xml:space="preserve">number </w:t>
      </w:r>
      <w:r w:rsidRPr="006D1CDB">
        <w:rPr>
          <w:bCs/>
          <w:lang w:val="id-ID"/>
        </w:rPr>
        <w:t>21. The highest accuracy is 93.33% obtained by using MLP and LSTM+CNN 1D architecture. The highest average accuracy is 74.17% obtained by</w:t>
      </w:r>
      <w:r w:rsidR="002174BA">
        <w:rPr>
          <w:bCs/>
          <w:lang w:val="id-ID"/>
        </w:rPr>
        <w:t xml:space="preserve"> using LSTM+CNN 1D architecture</w:t>
      </w:r>
      <w:r w:rsidRPr="006D1CDB">
        <w:rPr>
          <w:bCs/>
          <w:lang w:val="id-ID"/>
        </w:rPr>
        <w:t>. The highest average accuracy for all traits is 83.33% obtained from Extraversion (EXT).</w:t>
      </w:r>
    </w:p>
    <w:p w:rsidR="00BB69F2" w:rsidRDefault="002174BA" w:rsidP="00BD235E">
      <w:pPr>
        <w:pStyle w:val="Els-body-text"/>
        <w:rPr>
          <w:bCs/>
          <w:lang w:val="id-ID"/>
        </w:rPr>
      </w:pPr>
      <w:r>
        <w:rPr>
          <w:bCs/>
          <w:lang w:val="en-GB"/>
        </w:rPr>
        <w:t xml:space="preserve">By observing all average accuracy from experiments on traditional machine learning, it is found that the accuracy </w:t>
      </w:r>
      <w:r w:rsidR="006D1CDB" w:rsidRPr="006D1CDB">
        <w:rPr>
          <w:bCs/>
          <w:lang w:val="id-ID"/>
        </w:rPr>
        <w:t xml:space="preserve">is </w:t>
      </w:r>
      <w:r w:rsidR="00ED654E" w:rsidRPr="006D1CDB">
        <w:rPr>
          <w:bCs/>
          <w:lang w:val="id-ID"/>
        </w:rPr>
        <w:t>quite</w:t>
      </w:r>
      <w:r w:rsidR="006D1CDB" w:rsidRPr="006D1CDB">
        <w:rPr>
          <w:bCs/>
          <w:lang w:val="id-ID"/>
        </w:rPr>
        <w:t xml:space="preserve"> balanced. However in</w:t>
      </w:r>
      <w:r>
        <w:rPr>
          <w:bCs/>
          <w:lang w:val="en-GB"/>
        </w:rPr>
        <w:t xml:space="preserve"> the</w:t>
      </w:r>
      <w:r w:rsidR="006D1CDB" w:rsidRPr="006D1CDB">
        <w:rPr>
          <w:bCs/>
          <w:lang w:val="id-ID"/>
        </w:rPr>
        <w:t xml:space="preserve"> </w:t>
      </w:r>
      <w:r>
        <w:rPr>
          <w:bCs/>
          <w:lang w:val="en-GB"/>
        </w:rPr>
        <w:t xml:space="preserve">deep learning </w:t>
      </w:r>
      <w:r w:rsidR="006D1CDB" w:rsidRPr="006D1CDB">
        <w:rPr>
          <w:bCs/>
          <w:lang w:val="id-ID"/>
        </w:rPr>
        <w:t>implementation, all average</w:t>
      </w:r>
      <w:r w:rsidR="00AA0684">
        <w:rPr>
          <w:bCs/>
          <w:lang w:val="id-ID"/>
        </w:rPr>
        <w:t xml:space="preserve"> accuracy for each architecture</w:t>
      </w:r>
      <w:r w:rsidR="006D1CDB" w:rsidRPr="006D1CDB">
        <w:rPr>
          <w:bCs/>
          <w:lang w:val="id-ID"/>
        </w:rPr>
        <w:t xml:space="preserve"> is </w:t>
      </w:r>
      <w:r w:rsidR="00D93B96">
        <w:rPr>
          <w:bCs/>
        </w:rPr>
        <w:t>quite</w:t>
      </w:r>
      <w:r w:rsidR="006D1CDB" w:rsidRPr="006D1CDB">
        <w:rPr>
          <w:bCs/>
          <w:lang w:val="id-ID"/>
        </w:rPr>
        <w:t xml:space="preserve"> different. </w:t>
      </w:r>
      <w:r w:rsidR="00D865DB">
        <w:rPr>
          <w:bCs/>
        </w:rPr>
        <w:t xml:space="preserve">From the average accuracy result based on traits, we can see Openness (OPN) has the highest average accuracy in </w:t>
      </w:r>
      <w:proofErr w:type="spellStart"/>
      <w:r w:rsidR="00D865DB">
        <w:rPr>
          <w:bCs/>
        </w:rPr>
        <w:t>myPersonality</w:t>
      </w:r>
      <w:proofErr w:type="spellEnd"/>
      <w:r w:rsidR="00D865DB">
        <w:rPr>
          <w:bCs/>
        </w:rPr>
        <w:t xml:space="preserve"> dataset, w</w:t>
      </w:r>
      <w:r w:rsidR="006D1CDB" w:rsidRPr="006D1CDB">
        <w:rPr>
          <w:bCs/>
          <w:lang w:val="id-ID"/>
        </w:rPr>
        <w:t>hile Extravers</w:t>
      </w:r>
      <w:r w:rsidR="00D865DB">
        <w:rPr>
          <w:bCs/>
          <w:lang w:val="id-ID"/>
        </w:rPr>
        <w:t>ion (EXT) has the highe</w:t>
      </w:r>
      <w:proofErr w:type="spellStart"/>
      <w:r w:rsidR="00D865DB">
        <w:rPr>
          <w:bCs/>
        </w:rPr>
        <w:t>st</w:t>
      </w:r>
      <w:proofErr w:type="spellEnd"/>
      <w:r w:rsidR="00D865DB">
        <w:rPr>
          <w:bCs/>
        </w:rPr>
        <w:t xml:space="preserve"> </w:t>
      </w:r>
      <w:r w:rsidR="00D865DB">
        <w:rPr>
          <w:bCs/>
          <w:lang w:val="id-ID"/>
        </w:rPr>
        <w:t xml:space="preserve">average accuracy </w:t>
      </w:r>
      <w:r w:rsidR="00D865DB">
        <w:rPr>
          <w:bCs/>
        </w:rPr>
        <w:t>in manual gathered dataset</w:t>
      </w:r>
      <w:r w:rsidR="006D1CDB" w:rsidRPr="006D1CDB">
        <w:rPr>
          <w:bCs/>
          <w:lang w:val="id-ID"/>
        </w:rPr>
        <w:t>.</w:t>
      </w:r>
      <w:r w:rsidR="000A0ECC">
        <w:rPr>
          <w:bCs/>
        </w:rPr>
        <w:t xml:space="preserve"> This result</w:t>
      </w:r>
      <w:r w:rsidR="00D865DB">
        <w:rPr>
          <w:bCs/>
        </w:rPr>
        <w:t xml:space="preserve"> may be different in other research, as it heavily depends on the dataset and the </w:t>
      </w:r>
      <w:r w:rsidR="000A0ECC">
        <w:rPr>
          <w:bCs/>
        </w:rPr>
        <w:t xml:space="preserve">classification </w:t>
      </w:r>
      <w:r w:rsidR="00D865DB">
        <w:rPr>
          <w:bCs/>
        </w:rPr>
        <w:t>model with its feature</w:t>
      </w:r>
      <w:r w:rsidR="000A0ECC">
        <w:rPr>
          <w:bCs/>
        </w:rPr>
        <w:t>s</w:t>
      </w:r>
      <w:r w:rsidR="00D865DB">
        <w:rPr>
          <w:bCs/>
        </w:rPr>
        <w:t xml:space="preserve"> that being used for the prediction.</w:t>
      </w:r>
      <w:r w:rsidR="006D1CDB" w:rsidRPr="006D1CDB">
        <w:rPr>
          <w:bCs/>
          <w:lang w:val="id-ID"/>
        </w:rPr>
        <w:t xml:space="preserve"> </w:t>
      </w:r>
      <w:r w:rsidR="00D93B96">
        <w:rPr>
          <w:bCs/>
        </w:rPr>
        <w:t>Based on</w:t>
      </w:r>
      <w:r w:rsidR="006D1CDB" w:rsidRPr="006D1CDB">
        <w:rPr>
          <w:bCs/>
          <w:lang w:val="id-ID"/>
        </w:rPr>
        <w:t xml:space="preserve"> the experimental results</w:t>
      </w:r>
      <w:r w:rsidR="00D93B96">
        <w:rPr>
          <w:bCs/>
        </w:rPr>
        <w:t>,</w:t>
      </w:r>
      <w:r w:rsidR="006D1CDB" w:rsidRPr="006D1CDB">
        <w:rPr>
          <w:bCs/>
          <w:lang w:val="id-ID"/>
        </w:rPr>
        <w:t xml:space="preserve"> we can conclude that the highest average accuracy is obtained by using implementation deep learning but there is no architecture that dominated all big 5 personality traits.</w:t>
      </w: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5615DA" w:rsidRDefault="00782116" w:rsidP="00181235">
      <w:pPr>
        <w:pStyle w:val="Els-caption"/>
        <w:spacing w:after="0"/>
        <w:ind w:firstLine="238"/>
        <w:rPr>
          <w:bCs/>
          <w:sz w:val="24"/>
          <w:szCs w:val="24"/>
          <w:lang w:val="id-ID"/>
        </w:rPr>
      </w:pPr>
      <w:r>
        <w:rPr>
          <w:lang w:val="id-ID"/>
        </w:rPr>
        <w:lastRenderedPageBreak/>
        <w:t xml:space="preserve">   </w:t>
      </w:r>
      <w:r w:rsidR="000B017A">
        <w:rPr>
          <w:lang w:val="id-ID"/>
        </w:rPr>
        <w:tab/>
      </w:r>
      <w:proofErr w:type="gramStart"/>
      <w:r w:rsidR="00447FBB" w:rsidRPr="003E1D61">
        <w:t xml:space="preserve">Table </w:t>
      </w:r>
      <w:r w:rsidR="005615DA">
        <w:rPr>
          <w:lang w:val="id-ID"/>
        </w:rPr>
        <w:t>4</w:t>
      </w:r>
      <w:r w:rsidR="00447FBB" w:rsidRPr="003E1D61">
        <w:t>.</w:t>
      </w:r>
      <w:proofErr w:type="gramEnd"/>
      <w:r w:rsidR="00447FBB" w:rsidRPr="003E1D61">
        <w:t xml:space="preserve"> </w:t>
      </w:r>
      <w:r w:rsidR="00AA0684">
        <w:t>Traditional m</w:t>
      </w:r>
      <w:r w:rsidR="005615DA" w:rsidRPr="005615DA">
        <w:rPr>
          <w:bCs/>
          <w:szCs w:val="16"/>
          <w:lang w:val="id-ID"/>
        </w:rPr>
        <w:t>achine learning classification result by using myPersonality dataset</w:t>
      </w:r>
      <w:r w:rsidR="00AA0684">
        <w:rPr>
          <w:bCs/>
          <w:szCs w:val="16"/>
          <w:lang w:val="id-ID"/>
        </w:rPr>
        <w:t xml:space="preserve"> *</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0B017A" w:rsidP="00AA0684">
            <w:pPr>
              <w:autoSpaceDE w:val="0"/>
              <w:autoSpaceDN w:val="0"/>
              <w:adjustRightInd w:val="0"/>
              <w:spacing w:after="80"/>
              <w:rPr>
                <w:bCs/>
                <w:sz w:val="16"/>
                <w:szCs w:val="16"/>
                <w:lang w:val="id-ID"/>
              </w:rPr>
            </w:pPr>
            <w:r>
              <w:rPr>
                <w:bCs/>
                <w:szCs w:val="16"/>
                <w:lang w:val="id-ID"/>
              </w:rPr>
              <w:t xml:space="preserve">            </w:t>
            </w:r>
            <w:r>
              <w:rPr>
                <w:bCs/>
                <w:szCs w:val="16"/>
                <w:lang w:val="id-ID"/>
              </w:rPr>
              <w:tab/>
              <w:t xml:space="preserve">              </w:t>
            </w:r>
            <w:r w:rsidR="00447FBB" w:rsidRPr="00447FBB">
              <w:rPr>
                <w:bCs/>
                <w:sz w:val="16"/>
                <w:szCs w:val="16"/>
                <w:lang w:val="id-ID"/>
              </w:rPr>
              <w:t>Algorithm</w:t>
            </w:r>
          </w:p>
        </w:tc>
        <w:tc>
          <w:tcPr>
            <w:tcW w:w="5480" w:type="dxa"/>
            <w:gridSpan w:val="5"/>
            <w:tcBorders>
              <w:left w:val="nil"/>
              <w:right w:val="nil"/>
            </w:tcBorders>
          </w:tcPr>
          <w:p w:rsidR="00447FBB" w:rsidRPr="00447FBB" w:rsidRDefault="00447FBB" w:rsidP="00AA0684">
            <w:pPr>
              <w:autoSpaceDE w:val="0"/>
              <w:autoSpaceDN w:val="0"/>
              <w:adjustRightInd w:val="0"/>
              <w:spacing w:after="80"/>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bl>
    <w:p w:rsidR="00AA0684" w:rsidRDefault="005D09D6" w:rsidP="00127EDE">
      <w:pPr>
        <w:pStyle w:val="Els-caption"/>
        <w:spacing w:before="0" w:after="80" w:line="240" w:lineRule="auto"/>
        <w:ind w:firstLine="238"/>
        <w:rPr>
          <w:lang w:val="id-ID"/>
        </w:rPr>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AA0684">
      <w:pPr>
        <w:pStyle w:val="Els-caption"/>
        <w:spacing w:before="0" w:after="80" w:line="240" w:lineRule="auto"/>
        <w:ind w:firstLine="720"/>
        <w:rPr>
          <w:bCs/>
          <w:szCs w:val="16"/>
          <w:lang w:val="id-ID"/>
        </w:rPr>
      </w:pPr>
      <w:proofErr w:type="gramStart"/>
      <w:r w:rsidRPr="003E1D61">
        <w:t xml:space="preserve">Table </w:t>
      </w:r>
      <w:r>
        <w:rPr>
          <w:lang w:val="id-ID"/>
        </w:rPr>
        <w:t>5</w:t>
      </w:r>
      <w:r w:rsidR="00AA0684">
        <w:t>.</w:t>
      </w:r>
      <w:proofErr w:type="gramEnd"/>
      <w:r w:rsidR="00AA0684">
        <w:t xml:space="preserve"> Traditional m</w:t>
      </w:r>
      <w:r w:rsidRPr="005615DA">
        <w:rPr>
          <w:bCs/>
          <w:szCs w:val="16"/>
          <w:lang w:val="id-ID"/>
        </w:rPr>
        <w:t xml:space="preserve">achine learning classification result by using </w:t>
      </w:r>
      <w:r w:rsidR="006343D8">
        <w:rPr>
          <w:bCs/>
          <w:szCs w:val="16"/>
          <w:lang w:val="en-GB"/>
        </w:rPr>
        <w:t>manual gathered dataset</w:t>
      </w:r>
      <w:r w:rsidR="00AA0684">
        <w:rPr>
          <w:bCs/>
          <w:szCs w:val="16"/>
          <w:lang w:val="id-ID"/>
        </w:rPr>
        <w:t xml:space="preserve"> *</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AA0684">
            <w:pPr>
              <w:autoSpaceDE w:val="0"/>
              <w:autoSpaceDN w:val="0"/>
              <w:adjustRightInd w:val="0"/>
              <w:spacing w:after="80"/>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bl>
    <w:p w:rsidR="00127EDE" w:rsidRPr="00AA0684" w:rsidRDefault="00127EDE" w:rsidP="00AA0684">
      <w:pPr>
        <w:pStyle w:val="Els-caption"/>
        <w:spacing w:after="0"/>
        <w:ind w:firstLine="720"/>
        <w:rPr>
          <w:bCs/>
          <w:sz w:val="24"/>
          <w:szCs w:val="24"/>
          <w:lang w:val="id-ID"/>
        </w:rPr>
      </w:pPr>
      <w:proofErr w:type="gramStart"/>
      <w:r w:rsidRPr="003E1D61">
        <w:t xml:space="preserve">Table </w:t>
      </w:r>
      <w:r>
        <w:rPr>
          <w:lang w:val="id-ID"/>
        </w:rPr>
        <w:t>6</w:t>
      </w:r>
      <w:r w:rsidRPr="003E1D61">
        <w:t>.</w:t>
      </w:r>
      <w:proofErr w:type="gramEnd"/>
      <w:r w:rsidRPr="003E1D61">
        <w:t xml:space="preserve"> </w:t>
      </w:r>
      <w:r w:rsidR="003829E3">
        <w:rPr>
          <w:bCs/>
          <w:szCs w:val="16"/>
          <w:lang w:val="id-ID"/>
        </w:rPr>
        <w:t>Deep learning</w:t>
      </w:r>
      <w:r w:rsidRPr="005615DA">
        <w:rPr>
          <w:bCs/>
          <w:szCs w:val="16"/>
          <w:lang w:val="id-ID"/>
        </w:rPr>
        <w:t xml:space="preserve"> classification result by using myPersonality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AA0684">
            <w:pPr>
              <w:autoSpaceDE w:val="0"/>
              <w:autoSpaceDN w:val="0"/>
              <w:adjustRightInd w:val="0"/>
              <w:spacing w:after="80"/>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127EDE">
      <w:pPr>
        <w:pStyle w:val="Els-caption"/>
        <w:spacing w:before="0" w:after="80" w:line="240" w:lineRule="auto"/>
        <w:ind w:firstLine="238"/>
        <w:rPr>
          <w:bCs/>
          <w:szCs w:val="16"/>
          <w:lang w:val="id-ID"/>
        </w:rPr>
      </w:pPr>
      <w:r>
        <w:rPr>
          <w:lang w:val="id-ID"/>
        </w:rPr>
        <w:t xml:space="preserve">  </w:t>
      </w:r>
      <w:r w:rsidR="00AA0684">
        <w:rPr>
          <w:lang w:val="id-ID"/>
        </w:rPr>
        <w:tab/>
      </w:r>
      <w:proofErr w:type="gramStart"/>
      <w:r w:rsidR="00127EDE" w:rsidRPr="003E1D61">
        <w:t xml:space="preserve">Table </w:t>
      </w:r>
      <w:r w:rsidR="00127EDE">
        <w:rPr>
          <w:lang w:val="id-ID"/>
        </w:rPr>
        <w:t>7</w:t>
      </w:r>
      <w:r w:rsidR="00127EDE" w:rsidRPr="003E1D61">
        <w:t>.</w:t>
      </w:r>
      <w:proofErr w:type="gramEnd"/>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6343D8">
        <w:rPr>
          <w:bCs/>
          <w:szCs w:val="16"/>
          <w:lang w:val="id-ID"/>
        </w:rPr>
        <w:t>Manual gathered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AA0684">
            <w:pPr>
              <w:autoSpaceDE w:val="0"/>
              <w:autoSpaceDN w:val="0"/>
              <w:adjustRightInd w:val="0"/>
              <w:spacing w:after="80"/>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bl>
    <w:p w:rsidR="00127EDE" w:rsidRDefault="00127EDE" w:rsidP="00127EDE">
      <w:pPr>
        <w:pStyle w:val="Els-caption"/>
        <w:spacing w:before="0" w:after="80" w:line="240" w:lineRule="auto"/>
        <w:ind w:firstLine="238"/>
        <w:rPr>
          <w:bCs/>
          <w:szCs w:val="16"/>
          <w:lang w:val="id-ID"/>
        </w:rPr>
      </w:pPr>
    </w:p>
    <w:p w:rsidR="00AA0684" w:rsidRPr="00AA0684" w:rsidRDefault="00AA0684" w:rsidP="00AA0684">
      <w:pPr>
        <w:pStyle w:val="Els-caption"/>
        <w:spacing w:before="0" w:after="80" w:line="240" w:lineRule="auto"/>
        <w:ind w:firstLine="238"/>
        <w:rPr>
          <w:bCs/>
          <w:szCs w:val="16"/>
          <w:lang w:val="en-GB"/>
        </w:rPr>
      </w:pPr>
      <w:r>
        <w:rPr>
          <w:bCs/>
          <w:szCs w:val="16"/>
          <w:lang w:val="en-GB"/>
        </w:rPr>
        <w:t xml:space="preserve">*     </w:t>
      </w:r>
      <w:r w:rsidRPr="00AA0684">
        <w:rPr>
          <w:bCs/>
          <w:szCs w:val="16"/>
          <w:lang w:val="en-GB"/>
        </w:rPr>
        <w:t>Number in brackets for each trait indicates the number of scenario in Table 3.</w:t>
      </w:r>
    </w:p>
    <w:p w:rsidR="00AA0684" w:rsidRDefault="00AA0684" w:rsidP="00AA0684">
      <w:pPr>
        <w:pStyle w:val="Els-body-text"/>
        <w:rPr>
          <w:bCs/>
          <w:lang w:val="id-ID"/>
        </w:rPr>
      </w:pPr>
    </w:p>
    <w:p w:rsidR="00557566" w:rsidRPr="00557566" w:rsidRDefault="00557566" w:rsidP="00AA0684">
      <w:pPr>
        <w:pStyle w:val="Els-body-text"/>
        <w:rPr>
          <w:bCs/>
          <w:lang w:val="id-ID"/>
        </w:rPr>
      </w:pPr>
      <w:r w:rsidRPr="00557566">
        <w:rPr>
          <w:bCs/>
          <w:lang w:val="id-ID"/>
        </w:rPr>
        <w:t xml:space="preserve">In this research, </w:t>
      </w:r>
      <w:r w:rsidR="00D93B96">
        <w:rPr>
          <w:bCs/>
        </w:rPr>
        <w:t>we</w:t>
      </w:r>
      <w:r w:rsidRPr="00557566">
        <w:rPr>
          <w:bCs/>
          <w:lang w:val="id-ID"/>
        </w:rPr>
        <w:t xml:space="preserve"> </w:t>
      </w:r>
      <w:r w:rsidR="00456F57">
        <w:rPr>
          <w:bCs/>
          <w:lang w:val="en-GB"/>
        </w:rPr>
        <w:t>did</w:t>
      </w:r>
      <w:r w:rsidR="00456F57">
        <w:rPr>
          <w:bCs/>
          <w:lang w:val="id-ID"/>
        </w:rPr>
        <w:t xml:space="preserve"> experiment</w:t>
      </w:r>
      <w:r w:rsidRPr="00557566">
        <w:rPr>
          <w:bCs/>
          <w:lang w:val="id-ID"/>
        </w:rPr>
        <w:t xml:space="preserve"> on personality prediction based on Big Five Personality models</w:t>
      </w:r>
      <w:r w:rsidR="00D93B96">
        <w:rPr>
          <w:bCs/>
        </w:rPr>
        <w:t xml:space="preserve"> using  </w:t>
      </w:r>
      <w:r w:rsidR="00456F57">
        <w:rPr>
          <w:bCs/>
        </w:rPr>
        <w:t xml:space="preserve">traditional </w:t>
      </w:r>
      <w:r w:rsidRPr="00557566">
        <w:rPr>
          <w:bCs/>
          <w:lang w:val="id-ID"/>
        </w:rPr>
        <w:t>machine learning and deep learning to classify the traits.</w:t>
      </w:r>
      <w:r w:rsidR="00D93B96">
        <w:rPr>
          <w:bCs/>
        </w:rPr>
        <w:t xml:space="preserve"> </w:t>
      </w:r>
      <w:r w:rsidR="00ED1D1D">
        <w:rPr>
          <w:bCs/>
          <w:lang w:val="en-GB"/>
        </w:rPr>
        <w:t xml:space="preserve">For </w:t>
      </w:r>
      <w:r w:rsidR="00ED1D1D">
        <w:rPr>
          <w:bCs/>
          <w:lang w:val="id-ID"/>
        </w:rPr>
        <w:t>trad</w:t>
      </w:r>
      <w:proofErr w:type="spellStart"/>
      <w:r w:rsidR="00ED1D1D">
        <w:rPr>
          <w:bCs/>
          <w:lang w:val="en-GB"/>
        </w:rPr>
        <w:t>i</w:t>
      </w:r>
      <w:proofErr w:type="spellEnd"/>
      <w:r w:rsidR="00ED1D1D">
        <w:rPr>
          <w:bCs/>
          <w:lang w:val="id-ID"/>
        </w:rPr>
        <w:t xml:space="preserve">tional </w:t>
      </w:r>
      <w:r w:rsidRPr="00557566">
        <w:rPr>
          <w:bCs/>
          <w:lang w:val="id-ID"/>
        </w:rPr>
        <w:t xml:space="preserve">machine learning, we used </w:t>
      </w:r>
      <w:r w:rsidR="00D93B96">
        <w:rPr>
          <w:bCs/>
        </w:rPr>
        <w:t>five</w:t>
      </w:r>
      <w:r w:rsidRPr="00557566">
        <w:rPr>
          <w:bCs/>
          <w:lang w:val="id-ID"/>
        </w:rPr>
        <w:t xml:space="preserve"> algorithms</w:t>
      </w:r>
      <w:r w:rsidR="00ED1D1D">
        <w:rPr>
          <w:bCs/>
          <w:lang w:val="en-GB"/>
        </w:rPr>
        <w:t>. They are</w:t>
      </w:r>
      <w:r w:rsidRPr="00557566">
        <w:rPr>
          <w:bCs/>
          <w:lang w:val="id-ID"/>
        </w:rPr>
        <w:t xml:space="preserve"> Naive Bayes, SVM, Logistic Regression, Gradient Boosting, and LDA with </w:t>
      </w:r>
      <w:r w:rsidR="00D93B96">
        <w:rPr>
          <w:bCs/>
        </w:rPr>
        <w:t>three</w:t>
      </w:r>
      <w:r w:rsidRPr="00557566">
        <w:rPr>
          <w:bCs/>
          <w:lang w:val="id-ID"/>
        </w:rPr>
        <w:t xml:space="preserve"> features which are LIWC, SPLICE, and SNA. 10-fold cross validation is used for the evaluation model. The experimental </w:t>
      </w:r>
      <w:r w:rsidRPr="00557566">
        <w:rPr>
          <w:bCs/>
          <w:lang w:val="id-ID"/>
        </w:rPr>
        <w:lastRenderedPageBreak/>
        <w:t xml:space="preserve">scenarios </w:t>
      </w:r>
      <w:r w:rsidR="00D93B96">
        <w:rPr>
          <w:bCs/>
        </w:rPr>
        <w:t xml:space="preserve">are done </w:t>
      </w:r>
      <w:r w:rsidR="00ED1D1D">
        <w:rPr>
          <w:bCs/>
        </w:rPr>
        <w:t xml:space="preserve">by </w:t>
      </w:r>
      <w:r w:rsidRPr="00557566">
        <w:rPr>
          <w:bCs/>
          <w:lang w:val="id-ID"/>
        </w:rPr>
        <w:t xml:space="preserve">using 2 datasets, feature selection, and resampling. Experimental scenario by using myPersonality dataset shows that the highest accuracy is 70.40% obtained by using SVM and Logistic Regression algorithm for Openness (OPN) trait with LIWC features. SVM algorithm </w:t>
      </w:r>
      <w:r w:rsidR="00B14195">
        <w:rPr>
          <w:bCs/>
          <w:lang w:val="en-GB"/>
        </w:rPr>
        <w:t xml:space="preserve">was used </w:t>
      </w:r>
      <w:r w:rsidRPr="00557566">
        <w:rPr>
          <w:bCs/>
          <w:lang w:val="id-ID"/>
        </w:rPr>
        <w:t xml:space="preserve">with feature selection </w:t>
      </w:r>
      <w:r w:rsidR="00B14195">
        <w:rPr>
          <w:bCs/>
          <w:lang w:val="en-GB"/>
        </w:rPr>
        <w:t xml:space="preserve">while </w:t>
      </w:r>
      <w:r w:rsidRPr="00557566">
        <w:rPr>
          <w:bCs/>
          <w:lang w:val="id-ID"/>
        </w:rPr>
        <w:t xml:space="preserve">Logistic Regression </w:t>
      </w:r>
      <w:r w:rsidR="00B14195">
        <w:rPr>
          <w:bCs/>
          <w:lang w:val="en-GB"/>
        </w:rPr>
        <w:t xml:space="preserve">was used </w:t>
      </w:r>
      <w:r w:rsidRPr="00557566">
        <w:rPr>
          <w:bCs/>
          <w:lang w:val="id-ID"/>
        </w:rPr>
        <w:t>without feature selection</w:t>
      </w:r>
      <w:r w:rsidR="00B14195">
        <w:rPr>
          <w:bCs/>
          <w:lang w:val="en-GB"/>
        </w:rPr>
        <w:t>. B</w:t>
      </w:r>
      <w:r w:rsidRPr="00557566">
        <w:rPr>
          <w:bCs/>
          <w:lang w:val="id-ID"/>
        </w:rPr>
        <w:t xml:space="preserve">oth </w:t>
      </w:r>
      <w:r w:rsidR="00B14195">
        <w:rPr>
          <w:bCs/>
          <w:lang w:val="en-GB"/>
        </w:rPr>
        <w:t xml:space="preserve">of them were used </w:t>
      </w:r>
      <w:r w:rsidRPr="00557566">
        <w:rPr>
          <w:bCs/>
          <w:lang w:val="id-ID"/>
        </w:rPr>
        <w:t>with</w:t>
      </w:r>
      <w:r w:rsidR="00B14195">
        <w:rPr>
          <w:bCs/>
          <w:lang w:val="en-GB"/>
        </w:rPr>
        <w:t xml:space="preserve"> no </w:t>
      </w:r>
      <w:r w:rsidRPr="00557566">
        <w:rPr>
          <w:bCs/>
          <w:lang w:val="id-ID"/>
        </w:rPr>
        <w:t xml:space="preserve">resampling. Experimental scenario by using </w:t>
      </w:r>
      <w:r w:rsidR="006343D8">
        <w:rPr>
          <w:bCs/>
          <w:lang w:val="en-GB"/>
        </w:rPr>
        <w:t>manual gathered dataset</w:t>
      </w:r>
      <w:r w:rsidRPr="00557566">
        <w:rPr>
          <w:bCs/>
          <w:lang w:val="id-ID"/>
        </w:rPr>
        <w:t xml:space="preserve">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 xml:space="preserve">The results of experiments on </w:t>
      </w:r>
      <w:r w:rsidR="00ED1D1D">
        <w:rPr>
          <w:bCs/>
        </w:rPr>
        <w:t xml:space="preserve">traditional </w:t>
      </w:r>
      <w:r w:rsidRPr="00557566">
        <w:rPr>
          <w:bCs/>
          <w:lang w:val="id-ID"/>
        </w:rPr>
        <w:t>machine learning prove</w:t>
      </w:r>
      <w:r w:rsidR="00ED1D1D">
        <w:rPr>
          <w:bCs/>
        </w:rPr>
        <w:t>d</w:t>
      </w:r>
      <w:r w:rsidRPr="00557566">
        <w:rPr>
          <w:bCs/>
          <w:lang w:val="id-ID"/>
        </w:rPr>
        <w:t xml:space="preserve"> that LDA algorithm has the highest average accuracy in myPersonality dataset and SVM algorithm has the highest average accuracy in </w:t>
      </w:r>
      <w:r w:rsidR="006343D8">
        <w:rPr>
          <w:bCs/>
        </w:rPr>
        <w:t>manual gathered dataset</w:t>
      </w:r>
      <w:r w:rsidRPr="00557566">
        <w:rPr>
          <w:bCs/>
          <w:lang w:val="id-ID"/>
        </w:rPr>
        <w:t xml:space="preserve"> but not much different from other algorithms. LIWC without feature selection has the highest accuracy among other features in both dataset. We also performed a combination </w:t>
      </w:r>
      <w:r w:rsidR="00ED1D1D">
        <w:rPr>
          <w:bCs/>
        </w:rPr>
        <w:t xml:space="preserve">of </w:t>
      </w:r>
      <w:r w:rsidRPr="00557566">
        <w:rPr>
          <w:bCs/>
          <w:lang w:val="id-ID"/>
        </w:rPr>
        <w:t xml:space="preserve">LIWC, SPLICE, and SNA </w:t>
      </w:r>
      <w:r w:rsidR="00ED1D1D">
        <w:rPr>
          <w:bCs/>
        </w:rPr>
        <w:t xml:space="preserve">yet </w:t>
      </w:r>
      <w:r w:rsidRPr="00557566">
        <w:rPr>
          <w:bCs/>
          <w:lang w:val="id-ID"/>
        </w:rPr>
        <w:t xml:space="preserve">it </w:t>
      </w:r>
      <w:r w:rsidR="00ED1D1D">
        <w:rPr>
          <w:bCs/>
        </w:rPr>
        <w:t xml:space="preserve">still </w:t>
      </w:r>
      <w:r w:rsidRPr="00557566">
        <w:rPr>
          <w:bCs/>
          <w:lang w:val="id-ID"/>
        </w:rPr>
        <w:t>can not improve the accuracy. Resampling technique can not improve the accuracy</w:t>
      </w:r>
      <w:r w:rsidR="00ED1D1D">
        <w:rPr>
          <w:bCs/>
        </w:rPr>
        <w:t xml:space="preserve"> as well</w:t>
      </w:r>
      <w:r w:rsidRPr="00557566">
        <w:rPr>
          <w:bCs/>
          <w:lang w:val="id-ID"/>
        </w:rPr>
        <w:t>.</w:t>
      </w:r>
    </w:p>
    <w:p w:rsidR="00557566" w:rsidRPr="00D865DB" w:rsidRDefault="00ED1D1D" w:rsidP="00557566">
      <w:pPr>
        <w:autoSpaceDE w:val="0"/>
        <w:autoSpaceDN w:val="0"/>
        <w:adjustRightInd w:val="0"/>
        <w:ind w:firstLine="426"/>
        <w:jc w:val="both"/>
        <w:rPr>
          <w:bCs/>
          <w:lang w:val="en-US"/>
        </w:rPr>
      </w:pPr>
      <w:r>
        <w:rPr>
          <w:bCs/>
          <w:lang w:val="id-ID"/>
        </w:rPr>
        <w:t>For</w:t>
      </w:r>
      <w:r w:rsidR="00557566" w:rsidRPr="00557566">
        <w:rPr>
          <w:bCs/>
          <w:lang w:val="id-ID"/>
        </w:rPr>
        <w:t xml:space="preserve"> deep learning</w:t>
      </w:r>
      <w:r>
        <w:rPr>
          <w:bCs/>
        </w:rPr>
        <w:t xml:space="preserve"> implementation</w:t>
      </w:r>
      <w:r w:rsidR="00557566" w:rsidRPr="00557566">
        <w:rPr>
          <w:bCs/>
          <w:lang w:val="id-ID"/>
        </w:rPr>
        <w:t>, we used 4 architectures</w:t>
      </w:r>
      <w:r>
        <w:rPr>
          <w:bCs/>
        </w:rPr>
        <w:t>;</w:t>
      </w:r>
      <w:r w:rsidR="00557566" w:rsidRPr="00557566">
        <w:rPr>
          <w:bCs/>
          <w:lang w:val="id-ID"/>
        </w:rPr>
        <w:t xml:space="preserve"> </w:t>
      </w:r>
      <w:r>
        <w:rPr>
          <w:bCs/>
        </w:rPr>
        <w:t xml:space="preserve">they </w:t>
      </w:r>
      <w:r w:rsidR="00557566" w:rsidRPr="00557566">
        <w:rPr>
          <w:bCs/>
          <w:lang w:val="id-ID"/>
        </w:rPr>
        <w:t xml:space="preserve">are MLP, LSTM, GRU, and CNN 1D. We also tried to combine LSTM with CNN </w:t>
      </w:r>
      <w:r>
        <w:rPr>
          <w:bCs/>
        </w:rPr>
        <w:t xml:space="preserve">1D </w:t>
      </w:r>
      <w:r w:rsidR="00557566" w:rsidRPr="00557566">
        <w:rPr>
          <w:bCs/>
          <w:lang w:val="id-ID"/>
        </w:rPr>
        <w:t xml:space="preserve">architecture. Experimental scenarios </w:t>
      </w:r>
      <w:r w:rsidR="00D93B96">
        <w:rPr>
          <w:bCs/>
          <w:lang w:val="en-US"/>
        </w:rPr>
        <w:t xml:space="preserve">are done </w:t>
      </w:r>
      <w:r w:rsidR="00557566" w:rsidRPr="00557566">
        <w:rPr>
          <w:bCs/>
          <w:lang w:val="id-ID"/>
        </w:rPr>
        <w:t xml:space="preserve">using </w:t>
      </w:r>
      <w:r w:rsidR="00D93B96">
        <w:rPr>
          <w:bCs/>
          <w:lang w:val="en-US"/>
        </w:rPr>
        <w:t>two</w:t>
      </w:r>
      <w:r w:rsidR="00557566" w:rsidRPr="00557566">
        <w:rPr>
          <w:bCs/>
          <w:lang w:val="id-ID"/>
        </w:rPr>
        <w:t xml:space="preserve"> datasets and resampling. Experimental scenario by using myPersonality dataset shows that the highest accuracy is 79.49% obtained by using MLP architecture for Openness (OPN) trait with resampling (under-sampling technique). Experimental scenario by using </w:t>
      </w:r>
      <w:r w:rsidR="006343D8">
        <w:rPr>
          <w:bCs/>
        </w:rPr>
        <w:t>manual gathered dataset</w:t>
      </w:r>
      <w:r w:rsidR="00557566" w:rsidRPr="00557566">
        <w:rPr>
          <w:bCs/>
          <w:lang w:val="id-ID"/>
        </w:rPr>
        <w:t xml:space="preserve"> shows that the highest accuracy is 93.33% by using MLP and LSTM+CNN 1D architectures for Extraversion (EXT) trait with resampling (under-sampling technique).</w:t>
      </w:r>
    </w:p>
    <w:p w:rsidR="00557566" w:rsidRPr="00D865DB" w:rsidRDefault="00557566" w:rsidP="00557566">
      <w:pPr>
        <w:pStyle w:val="Els-body-text"/>
        <w:rPr>
          <w:bCs/>
        </w:rPr>
      </w:pPr>
      <w:r w:rsidRPr="00557566">
        <w:rPr>
          <w:bCs/>
          <w:lang w:val="id-ID"/>
        </w:rPr>
        <w:t>The results of exp</w:t>
      </w:r>
      <w:r w:rsidR="00ED1D1D">
        <w:rPr>
          <w:bCs/>
          <w:lang w:val="id-ID"/>
        </w:rPr>
        <w:t xml:space="preserve">eriments on deep learning proved </w:t>
      </w:r>
      <w:r w:rsidRPr="00557566">
        <w:rPr>
          <w:bCs/>
          <w:lang w:val="id-ID"/>
        </w:rPr>
        <w:t>that MLP architecture has the highest average accuracy in myPersonality dataset and LSTM+CNN 1D architectures has the highest accurac</w:t>
      </w:r>
      <w:r w:rsidR="00D93B96">
        <w:rPr>
          <w:bCs/>
          <w:lang w:val="id-ID"/>
        </w:rPr>
        <w:t xml:space="preserve">y in </w:t>
      </w:r>
      <w:r w:rsidR="006343D8">
        <w:rPr>
          <w:bCs/>
          <w:lang w:val="en-GB"/>
        </w:rPr>
        <w:t>manual gathered dataset</w:t>
      </w:r>
      <w:r w:rsidR="00D93B96">
        <w:rPr>
          <w:bCs/>
          <w:lang w:val="id-ID"/>
        </w:rPr>
        <w:t>. In addition, r</w:t>
      </w:r>
      <w:r w:rsidRPr="00557566">
        <w:rPr>
          <w:bCs/>
          <w:lang w:val="id-ID"/>
        </w:rPr>
        <w:t xml:space="preserve">esampling technique </w:t>
      </w:r>
      <w:r w:rsidR="00D93B96">
        <w:rPr>
          <w:bCs/>
        </w:rPr>
        <w:t>can also</w:t>
      </w:r>
      <w:r w:rsidRPr="00557566">
        <w:rPr>
          <w:bCs/>
          <w:lang w:val="id-ID"/>
        </w:rPr>
        <w:t xml:space="preserve"> improve the accuracy significantly especially under-sampling technique.</w:t>
      </w:r>
      <w:r w:rsidR="00D865DB">
        <w:rPr>
          <w:bCs/>
        </w:rPr>
        <w:t xml:space="preserve"> </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deep learning can improve the accuracy</w:t>
      </w:r>
      <w:r w:rsidR="00D93B96">
        <w:rPr>
          <w:bCs/>
        </w:rPr>
        <w:t xml:space="preserve"> even if</w:t>
      </w:r>
      <w:r w:rsidRPr="00F735E1">
        <w:rPr>
          <w:bCs/>
          <w:lang w:val="id-ID"/>
        </w:rPr>
        <w:t xml:space="preserve"> the accuracy is </w:t>
      </w:r>
      <w:r w:rsidR="00D93B96">
        <w:rPr>
          <w:bCs/>
        </w:rPr>
        <w:t>still quite</w:t>
      </w:r>
      <w:r w:rsidRPr="00F735E1">
        <w:rPr>
          <w:bCs/>
          <w:lang w:val="id-ID"/>
        </w:rPr>
        <w:t xml:space="preserve"> low for some traits. </w:t>
      </w:r>
      <w:r w:rsidR="00D93B96">
        <w:rPr>
          <w:bCs/>
        </w:rPr>
        <w:t>It is possibly</w:t>
      </w:r>
      <w:r w:rsidR="00D93B96">
        <w:rPr>
          <w:bCs/>
          <w:lang w:val="id-ID"/>
        </w:rPr>
        <w:t xml:space="preserve"> due to small number </w:t>
      </w:r>
      <w:r w:rsidRPr="00F735E1">
        <w:rPr>
          <w:bCs/>
          <w:lang w:val="id-ID"/>
        </w:rPr>
        <w:t>of dataset used in this study</w:t>
      </w:r>
      <w:r w:rsidR="00D93B96">
        <w:rPr>
          <w:bCs/>
        </w:rPr>
        <w:t xml:space="preserve">. </w:t>
      </w:r>
      <w:r w:rsidR="00ED1D1D">
        <w:rPr>
          <w:bCs/>
        </w:rPr>
        <w:t xml:space="preserve">However, </w:t>
      </w:r>
      <w:r w:rsidR="00ED1D1D" w:rsidRPr="00F735E1">
        <w:rPr>
          <w:bCs/>
        </w:rPr>
        <w:t>the</w:t>
      </w:r>
      <w:r w:rsidRPr="00F735E1">
        <w:rPr>
          <w:bCs/>
          <w:lang w:val="id-ID"/>
        </w:rPr>
        <w:t xml:space="preserve"> results of this study by using</w:t>
      </w:r>
      <w:r w:rsidR="00ED1D1D">
        <w:rPr>
          <w:bCs/>
          <w:lang w:val="en-GB"/>
        </w:rPr>
        <w:t xml:space="preserve"> traditional</w:t>
      </w:r>
      <w:r w:rsidRPr="00F735E1">
        <w:rPr>
          <w:bCs/>
          <w:lang w:val="id-ID"/>
        </w:rPr>
        <w:t xml:space="preserve"> machine learning and deep learning can outperform the results of previous studies using the same dataset.</w:t>
      </w:r>
    </w:p>
    <w:p w:rsidR="00F735E1" w:rsidRPr="00D865DB" w:rsidRDefault="00F735E1" w:rsidP="00557566">
      <w:pPr>
        <w:pStyle w:val="Els-body-text"/>
      </w:pPr>
      <w:r w:rsidRPr="00F735E1">
        <w:rPr>
          <w:bCs/>
          <w:lang w:val="id-ID"/>
        </w:rPr>
        <w:t xml:space="preserve">Hence, for future study, we plan to </w:t>
      </w:r>
      <w:r w:rsidR="00ED1D1D">
        <w:rPr>
          <w:bCs/>
          <w:lang w:val="en-GB"/>
        </w:rPr>
        <w:t>collect</w:t>
      </w:r>
      <w:r w:rsidRPr="00F735E1">
        <w:rPr>
          <w:bCs/>
          <w:lang w:val="id-ID"/>
        </w:rPr>
        <w:t xml:space="preserve"> </w:t>
      </w:r>
      <w:r w:rsidR="00ED1D1D">
        <w:rPr>
          <w:bCs/>
          <w:lang w:val="en-GB"/>
        </w:rPr>
        <w:t xml:space="preserve">and build </w:t>
      </w:r>
      <w:r w:rsidRPr="00F735E1">
        <w:rPr>
          <w:bCs/>
          <w:lang w:val="id-ID"/>
        </w:rPr>
        <w:t>more dataset. We also plan to use XGBoost algorithm</w:t>
      </w:r>
      <w:r w:rsidR="00ED1D1D">
        <w:rPr>
          <w:bCs/>
          <w:lang w:val="en-GB"/>
        </w:rPr>
        <w:t xml:space="preserve"> [</w:t>
      </w:r>
      <w:r w:rsidR="00C54756">
        <w:rPr>
          <w:bCs/>
          <w:lang w:val="id-ID"/>
        </w:rPr>
        <w:t>20</w:t>
      </w:r>
      <w:r w:rsidR="00ED1D1D">
        <w:rPr>
          <w:bCs/>
          <w:lang w:val="en-GB"/>
        </w:rPr>
        <w:t>]</w:t>
      </w:r>
      <w:r w:rsidRPr="00F735E1">
        <w:rPr>
          <w:bCs/>
          <w:lang w:val="id-ID"/>
        </w:rPr>
        <w:t>,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7F08E0" w:rsidRPr="00A16622" w:rsidRDefault="007F08E0" w:rsidP="007F08E0">
      <w:pPr>
        <w:pStyle w:val="Els-reference"/>
        <w:numPr>
          <w:ilvl w:val="0"/>
          <w:numId w:val="41"/>
        </w:numPr>
        <w:jc w:val="both"/>
        <w:rPr>
          <w:rStyle w:val="Emphasis"/>
          <w:i w:val="0"/>
          <w:szCs w:val="16"/>
          <w:shd w:val="clear" w:color="auto" w:fill="FFFFFF"/>
          <w:lang w:val="id-ID"/>
        </w:rPr>
      </w:pPr>
      <w:r w:rsidRPr="00A16622">
        <w:rPr>
          <w:color w:val="222222"/>
          <w:szCs w:val="16"/>
          <w:shd w:val="clear" w:color="auto" w:fill="FFFFFF"/>
        </w:rPr>
        <w:t>Bachrach Y, Kosinski M, Graepel T, Kohli P, Stillwell D. Personality and patterns of Facebook usage. InProceedings of the 4th Annual ACM Web Science Conference 2012 Jun 22 (pp. 24-32). ACM.</w:t>
      </w:r>
      <w:r w:rsidRPr="00A16622">
        <w:rPr>
          <w:i/>
          <w:szCs w:val="16"/>
          <w:lang w:val="id-ID"/>
        </w:rPr>
        <w:t xml:space="preserve"> </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Mairesse F, Walker MA, Mehl MR, Moore RK. Using linguistic cues for the automatic recognition of personality in conversation and text. Journal of artificial intelligence research. 2007;30:457-500.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Fast LA, Funder DC. Personality as manifest in word use: correlations with self-report, acquaintance report, and behavior. Journal of personality and social psychology. 2008 Feb;94(2):334.</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Farnadi G, Zoghbi S, Moens MF, De Cock M. How well do your Facebook status updates express your personality?. InProceedings of the 22nd edition of the annual Belgian-Dutch conference on machine learning (BENELEARN) 2013 Jan 1 (p. 88). BNVKI-AIABN.</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Schwartz HA, Eichstaedt JC, Kern ML, Dziurzynski L, Ramones SM, Agrawal M, Shah A, Kosinski M, Stillwell D, Seligman ME, Ungar LH. Personality, gender, and age in the language of social media: The open-vocabulary approach. PloS one. 2013 Sep 25;8(9):e73791.</w:t>
      </w:r>
    </w:p>
    <w:p w:rsidR="007F08E0" w:rsidRPr="007F08E0" w:rsidRDefault="007F08E0" w:rsidP="007F08E0">
      <w:pPr>
        <w:pStyle w:val="Els-reference"/>
        <w:numPr>
          <w:ilvl w:val="0"/>
          <w:numId w:val="41"/>
        </w:numPr>
        <w:rPr>
          <w:lang w:val="id-ID"/>
        </w:rPr>
      </w:pPr>
      <w:r w:rsidRPr="00A16622">
        <w:rPr>
          <w:bCs/>
          <w:szCs w:val="16"/>
          <w:lang w:val="en-GB"/>
        </w:rPr>
        <w:t>A</w:t>
      </w:r>
      <w:r w:rsidRPr="00A16622">
        <w:rPr>
          <w:bCs/>
          <w:szCs w:val="16"/>
          <w:lang w:val="id-ID"/>
        </w:rPr>
        <w:t>lbert Wijaya, Nathanael Febrianto, Irwan Prasetia, and Derwin Suhartono (2016)</w:t>
      </w:r>
      <w:r w:rsidRPr="00A16622">
        <w:rPr>
          <w:bCs/>
          <w:szCs w:val="16"/>
          <w:lang w:val="en-GB"/>
        </w:rPr>
        <w:t>.</w:t>
      </w:r>
      <w:r w:rsidRPr="00A16622">
        <w:rPr>
          <w:bCs/>
          <w:szCs w:val="16"/>
          <w:lang w:val="id-ID"/>
        </w:rPr>
        <w:t xml:space="preserve"> </w:t>
      </w:r>
      <w:r w:rsidRPr="00A16622">
        <w:rPr>
          <w:bCs/>
          <w:i/>
          <w:szCs w:val="16"/>
          <w:lang w:val="id-ID"/>
        </w:rPr>
        <w:t>Sistem Prediksi Kepribadian "The Big Five Traits" Dari Data Twitter</w:t>
      </w:r>
      <w:r w:rsidRPr="00A16622">
        <w:rPr>
          <w:bCs/>
          <w:szCs w:val="16"/>
          <w:lang w:val="id-ID"/>
        </w:rPr>
        <w:t>. Bina Nusantara University, Jakarta, Indonesia.</w:t>
      </w:r>
    </w:p>
    <w:p w:rsidR="007F08E0" w:rsidRPr="007F08E0" w:rsidRDefault="007F08E0" w:rsidP="007F08E0">
      <w:pPr>
        <w:pStyle w:val="Els-reference"/>
        <w:numPr>
          <w:ilvl w:val="0"/>
          <w:numId w:val="41"/>
        </w:numPr>
        <w:rPr>
          <w:lang w:val="id-ID"/>
        </w:rPr>
      </w:pPr>
      <w:r w:rsidRPr="00A16622">
        <w:rPr>
          <w:szCs w:val="16"/>
          <w:lang w:val="id-ID"/>
        </w:rPr>
        <w:t>Veronica Ong</w:t>
      </w:r>
      <w:r w:rsidRPr="00A16622">
        <w:rPr>
          <w:szCs w:val="16"/>
        </w:rPr>
        <w:t xml:space="preserve">, </w:t>
      </w:r>
      <w:r w:rsidRPr="00A16622">
        <w:rPr>
          <w:szCs w:val="16"/>
          <w:lang w:val="id-ID"/>
        </w:rPr>
        <w:t>Anneke D. S. Rahmanto, Williem, and Derwin Suhartono</w:t>
      </w:r>
      <w:r w:rsidRPr="00A16622">
        <w:rPr>
          <w:szCs w:val="16"/>
        </w:rPr>
        <w:t xml:space="preserve"> (2017). </w:t>
      </w:r>
      <w:r w:rsidRPr="00A16622">
        <w:rPr>
          <w:i/>
          <w:szCs w:val="16"/>
        </w:rPr>
        <w:t>Exploring Personality Prediction from Text on Social Media: A Literature Review</w:t>
      </w:r>
      <w:r w:rsidRPr="00A16622">
        <w:rPr>
          <w:szCs w:val="16"/>
        </w:rPr>
        <w:t xml:space="preserve">. </w:t>
      </w:r>
      <w:r w:rsidRPr="00A16622">
        <w:rPr>
          <w:iCs/>
          <w:szCs w:val="16"/>
        </w:rPr>
        <w:t>Internetworking Indonesia Journal, 9</w:t>
      </w:r>
      <w:r w:rsidRPr="00A16622">
        <w:rPr>
          <w:szCs w:val="16"/>
        </w:rPr>
        <w:t>(1), 65-70.</w:t>
      </w:r>
    </w:p>
    <w:p w:rsidR="007F08E0" w:rsidRPr="007F08E0" w:rsidRDefault="007F08E0" w:rsidP="007F08E0">
      <w:pPr>
        <w:pStyle w:val="Els-reference"/>
        <w:numPr>
          <w:ilvl w:val="0"/>
          <w:numId w:val="41"/>
        </w:numPr>
        <w:rPr>
          <w:lang w:val="id-ID"/>
        </w:rPr>
      </w:pPr>
      <w:r w:rsidRPr="00A16622">
        <w:rPr>
          <w:szCs w:val="16"/>
        </w:rPr>
        <w:t xml:space="preserve">Veronica Ong, Anneke D. S. Rahmanto, Williem, Derwin Suhartono, Aryo E. Nugroho, Esther W. Andangsari, Muhamad N. Suprayogi (2017). </w:t>
      </w:r>
      <w:r w:rsidRPr="00A16622">
        <w:rPr>
          <w:i/>
          <w:szCs w:val="16"/>
        </w:rPr>
        <w:t>Personality Prediction Based on Twitter Information in Bahasa</w:t>
      </w:r>
      <w:r w:rsidRPr="00A16622">
        <w:rPr>
          <w:szCs w:val="16"/>
        </w:rPr>
        <w:t>. 2nd International Workshop on Language Technologies and Applications (LTA’17), Prague, Czech Republic.</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Majumder N, Poria S, Gelbukh A, Cambria E. Deep Learning-Based Document Modeling for Personality Detection from Text. IEEE Intelligent Systems. 2017 Mar;32(2):74-9.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Kosinski M, Matz SC, Gosling SD, Popov V, Stillwell D. Facebook as a research tool for the social sciences: Opportunities, challenges, ethical considerations, and practical guidelines. American Psychologist. 2015 Sep;70(6):543.</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lastRenderedPageBreak/>
        <w:t>Kosinski M, Stillwell D, Graepel T. Private traits and attributes are predictable from digital records of human behavior. Proceedings of the National Academy of Sciences. 2013 Apr 9;110(15):5802-5.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Youyou W, Kosinski M, Stillwell D. Computer-based personality judgments are more accurate than those made by humans. Proceedings of the National Academy of Sciences. 2015 Jan 27;112(4):1036-40.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Pennebaker JW, Boyd RL, Jordan K, Blackburn K. The development and psychometric properties of LIWC2015. 2015 Sep 15.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Moffitt K, Giboney J, Ehrhardt E, Burgoon JK, Nunamaker JF. Structured programming for linguistic cue extraction. The Center for the Management of Information. Retrieved from http://splice. cmi. arizona. edu. 2010.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O’malley AJ, Marsden PV. The analysis of social networks. Health services and outcomes research methodology. 2008 Dec 1;8(4):222-69.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Pennington J, Socher R, Manning CD. Glove: Global vectors for word representation. InEMNLP 2014 Oct 25 (Vol. 14, pp. 1532-1543).</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Gardner MW, Dorling SR. Artificial neural networks (the multilayer perceptron)—a review of applications in the atmospheric sciences. Atmospheric environment. 1998 Aug 1;32(14):2627-36.</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Kalchbrenner N, Grefenstette E, Blunsom P. A convolutional neural network for modelling sentences. arXiv preprint arXiv:1404.2188. 2014 Apr 8.</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Cho K, Van Merriënboer B, Gulcehre C, Bahdanau D, Bougares F, Schwenk H, Bengio Y. Learning phrase representations using RNN encoder-decoder for statistical machine translation. arXiv preprint arXiv:1406.1078. 2014 Jun 3.</w:t>
      </w:r>
    </w:p>
    <w:p w:rsidR="00A424BF" w:rsidRPr="007F08E0" w:rsidRDefault="007F08E0" w:rsidP="007F08E0">
      <w:pPr>
        <w:pStyle w:val="Els-reference"/>
        <w:numPr>
          <w:ilvl w:val="0"/>
          <w:numId w:val="41"/>
        </w:numPr>
        <w:rPr>
          <w:lang w:val="id-ID"/>
        </w:rPr>
      </w:pPr>
      <w:r w:rsidRPr="00A16622">
        <w:rPr>
          <w:color w:val="222222"/>
          <w:szCs w:val="16"/>
          <w:shd w:val="clear" w:color="auto" w:fill="FFFFFF"/>
        </w:rPr>
        <w:t>Chen T, Guestrin C. Xgboost: A scalable tree boosting system. InProceedings of the 22nd acm sigkdd international conference on knowledge discovery and data mining 2016 Aug 13 (pp. 785-794</w:t>
      </w:r>
      <w:bookmarkStart w:id="0" w:name="_GoBack"/>
      <w:bookmarkEnd w:id="0"/>
      <w:r w:rsidRPr="00A16622">
        <w:rPr>
          <w:color w:val="222222"/>
          <w:szCs w:val="16"/>
          <w:shd w:val="clear" w:color="auto" w:fill="FFFFFF"/>
        </w:rPr>
        <w:t>). ACM.</w:t>
      </w:r>
    </w:p>
    <w:sectPr w:rsidR="00A424BF" w:rsidRPr="007F08E0"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40B" w:rsidRDefault="00A7540B">
      <w:r>
        <w:separator/>
      </w:r>
    </w:p>
    <w:p w:rsidR="00A7540B" w:rsidRDefault="00A7540B"/>
  </w:endnote>
  <w:endnote w:type="continuationSeparator" w:id="0">
    <w:p w:rsidR="00A7540B" w:rsidRDefault="00A7540B">
      <w:r>
        <w:continuationSeparator/>
      </w:r>
    </w:p>
    <w:p w:rsidR="00A7540B" w:rsidRDefault="00A754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379C3EE3-A888-45C1-8F1B-7914608FDBBC}"/>
    <w:embedBold r:id="rId2" w:fontKey="{3851CBC6-31EB-4B2C-B85E-67566D9BB4A0}"/>
    <w:embedItalic r:id="rId3" w:fontKey="{83E4C929-9B1D-4805-8138-9FB3685F071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A57816AD-BBB5-4996-8ECD-88B728782DE3}"/>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F9AAF84A-BE2B-4631-816B-08340D569998}"/>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A7540B" w:rsidP="00FC1836">
    <w:pPr>
      <w:pStyle w:val="Footer"/>
      <w:spacing w:before="240" w:beforeAutospacing="0" w:line="200" w:lineRule="exact"/>
    </w:pPr>
    <w:sdt>
      <w:sdtPr>
        <w:id w:val="1508572"/>
        <w:lock w:val="contentLocked"/>
        <w:placeholder>
          <w:docPart w:val="DefaultPlaceholder_22675703"/>
        </w:placeholder>
        <w:group/>
      </w:sdtPr>
      <w:sdtEndPr/>
      <w:sdtContent>
        <w:r w:rsidR="00732B9B">
          <w:t>1877-0509</w:t>
        </w:r>
      </w:sdtContent>
    </w:sdt>
    <w:r w:rsidR="00732B9B">
      <w:t xml:space="preserve"> </w:t>
    </w:r>
    <w:sdt>
      <w:sdtPr>
        <w:id w:val="299736670"/>
        <w:lock w:val="sdtContentLocked"/>
        <w:placeholder>
          <w:docPart w:val="DefaultPlaceholder_1082065158"/>
        </w:placeholder>
        <w:group/>
      </w:sdtPr>
      <w:sdtEndPr/>
      <w:sdtContent>
        <w:sdt>
          <w:sdtPr>
            <w:id w:val="-1222444391"/>
            <w:lock w:val="sdtContentLocked"/>
            <w:placeholder>
              <w:docPart w:val="DefaultPlaceholder_1082065158"/>
            </w:placeholder>
          </w:sdtPr>
          <w:sdtEndPr/>
          <w:sdtContent>
            <w:r w:rsidR="00732B9B">
              <w:t>© 2017 The Authors. Published by Elsevier B.V.</w:t>
            </w:r>
            <w:r w:rsidR="00732B9B">
              <w:br/>
            </w:r>
            <w:r w:rsidR="00732B9B" w:rsidRPr="007B21E7">
              <w:rPr>
                <w:sz w:val="18"/>
                <w:szCs w:val="18"/>
              </w:rPr>
              <w:t>Peer-review under responsibility of the scientific committee of the 2nd International Conference on Computer Science and Computational Intelligence 2017</w:t>
            </w:r>
            <w:r w:rsidR="00732B9B">
              <w:rPr>
                <w:sz w:val="18"/>
                <w:szCs w:val="18"/>
              </w:rPr>
              <w:t>.</w:t>
            </w:r>
          </w:sdtContent>
        </w:sdt>
      </w:sdtContent>
    </w:sdt>
    <w:r w:rsidR="00732B9B">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40B" w:rsidRDefault="00A7540B">
      <w:pPr>
        <w:pStyle w:val="Footer"/>
        <w:rPr>
          <w:lang w:val="en-GB"/>
        </w:rPr>
      </w:pPr>
      <w:r>
        <w:rPr>
          <w:lang w:val="id-ID" w:eastAsia="id-ID"/>
        </w:rP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A7540B" w:rsidRDefault="00A7540B"/>
  </w:footnote>
  <w:footnote w:type="continuationSeparator" w:id="0">
    <w:p w:rsidR="00A7540B" w:rsidRDefault="00A7540B">
      <w:r>
        <w:continuationSeparator/>
      </w:r>
    </w:p>
    <w:p w:rsidR="00A7540B" w:rsidRDefault="00A7540B"/>
  </w:footnote>
  <w:footnote w:id="1">
    <w:p w:rsidR="00732B9B" w:rsidRDefault="00732B9B" w:rsidP="000A30E0">
      <w:pPr>
        <w:pStyle w:val="Els-footnote"/>
        <w:ind w:firstLine="120"/>
      </w:pPr>
      <w:r>
        <w:t xml:space="preserve">* Corresponding author. Tel.: </w:t>
      </w:r>
      <w:r>
        <w:rPr>
          <w:lang w:val="id-ID"/>
        </w:rPr>
        <w:t>+62-21-5345830</w:t>
      </w:r>
      <w:r>
        <w:t xml:space="preserve">; fax: </w:t>
      </w:r>
      <w:r>
        <w:rPr>
          <w:lang w:val="id-ID"/>
        </w:rPr>
        <w:t>+62-21-5300244</w:t>
      </w:r>
      <w:r>
        <w:t>.</w:t>
      </w:r>
    </w:p>
    <w:p w:rsidR="00732B9B" w:rsidRPr="0027362A" w:rsidRDefault="00732B9B"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31596E">
      <w:rPr>
        <w:rStyle w:val="PageNumber"/>
        <w:i w:val="0"/>
      </w:rPr>
      <w:t>8</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31596E">
      <w:rPr>
        <w:rStyle w:val="PageNumber"/>
        <w:i w:val="0"/>
      </w:rPr>
      <w:t>7</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732B9B">
      <w:trPr>
        <w:trHeight w:val="1868"/>
      </w:trPr>
      <w:tc>
        <w:tcPr>
          <w:tcW w:w="1265" w:type="dxa"/>
        </w:tcPr>
        <w:p w:rsidR="00732B9B" w:rsidRDefault="00732B9B">
          <w:pPr>
            <w:pStyle w:val="Header"/>
            <w:rPr>
              <w:sz w:val="10"/>
            </w:rPr>
          </w:pPr>
          <w:r>
            <w:rPr>
              <w:lang w:val="id-ID" w:eastAsia="id-ID"/>
            </w:rP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732B9B" w:rsidRDefault="00732B9B"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732B9B" w:rsidRDefault="00732B9B"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732B9B" w:rsidRDefault="00732B9B"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732B9B" w:rsidRPr="008D4E90" w:rsidRDefault="00732B9B">
          <w:pPr>
            <w:pStyle w:val="Header"/>
            <w:tabs>
              <w:tab w:val="left" w:pos="1932"/>
            </w:tabs>
            <w:spacing w:before="0" w:beforeAutospacing="0" w:after="0" w:line="240" w:lineRule="auto"/>
            <w:ind w:left="-125" w:firstLine="11"/>
          </w:pPr>
          <w:r>
            <w:rPr>
              <w:lang w:val="id-ID" w:eastAsia="id-ID"/>
            </w:rP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732B9B" w:rsidRDefault="00732B9B">
          <w:pPr>
            <w:pStyle w:val="Header"/>
            <w:tabs>
              <w:tab w:val="left" w:pos="1932"/>
            </w:tabs>
            <w:spacing w:before="80" w:beforeAutospacing="0" w:after="0" w:line="240" w:lineRule="auto"/>
            <w:ind w:left="-125" w:firstLine="11"/>
            <w:rPr>
              <w:i w:val="0"/>
              <w:iCs/>
            </w:rPr>
          </w:pPr>
          <w:r>
            <w:rPr>
              <w:i w:val="0"/>
              <w:iCs/>
            </w:rPr>
            <w:t>www.elsevier.com/locate/procedia</w:t>
          </w:r>
        </w:p>
      </w:tc>
    </w:tr>
  </w:tbl>
  <w:p w:rsidR="00732B9B" w:rsidRDefault="00732B9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89A39E3"/>
    <w:multiLevelType w:val="hybridMultilevel"/>
    <w:tmpl w:val="9E021BE6"/>
    <w:lvl w:ilvl="0" w:tplc="A61ABD38">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2E973E1"/>
    <w:multiLevelType w:val="hybridMultilevel"/>
    <w:tmpl w:val="C1EAD2D0"/>
    <w:lvl w:ilvl="0" w:tplc="5DD066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nsid w:val="295E4390"/>
    <w:multiLevelType w:val="hybridMultilevel"/>
    <w:tmpl w:val="D9B6AC98"/>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385119"/>
    <w:multiLevelType w:val="hybridMultilevel"/>
    <w:tmpl w:val="C7B01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FD604A9"/>
    <w:multiLevelType w:val="hybridMultilevel"/>
    <w:tmpl w:val="0DD6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DB4CBB"/>
    <w:multiLevelType w:val="hybridMultilevel"/>
    <w:tmpl w:val="75024972"/>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8C609F"/>
    <w:multiLevelType w:val="hybridMultilevel"/>
    <w:tmpl w:val="A50C3D08"/>
    <w:lvl w:ilvl="0" w:tplc="B516ACD2">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17">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8">
    <w:nsid w:val="67B5495F"/>
    <w:multiLevelType w:val="hybridMultilevel"/>
    <w:tmpl w:val="C5F4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0"/>
  </w:num>
  <w:num w:numId="6">
    <w:abstractNumId w:val="4"/>
  </w:num>
  <w:num w:numId="7">
    <w:abstractNumId w:val="13"/>
  </w:num>
  <w:num w:numId="8">
    <w:abstractNumId w:val="2"/>
  </w:num>
  <w:num w:numId="9">
    <w:abstractNumId w:val="10"/>
  </w:num>
  <w:num w:numId="10">
    <w:abstractNumId w:val="22"/>
  </w:num>
  <w:num w:numId="11">
    <w:abstractNumId w:val="21"/>
  </w:num>
  <w:num w:numId="12">
    <w:abstractNumId w:val="12"/>
  </w:num>
  <w:num w:numId="13">
    <w:abstractNumId w:val="12"/>
  </w:num>
  <w:num w:numId="14">
    <w:abstractNumId w:val="12"/>
  </w:num>
  <w:num w:numId="15">
    <w:abstractNumId w:val="12"/>
  </w:num>
  <w:num w:numId="16">
    <w:abstractNumId w:val="0"/>
  </w:num>
  <w:num w:numId="17">
    <w:abstractNumId w:val="4"/>
  </w:num>
  <w:num w:numId="18">
    <w:abstractNumId w:val="13"/>
  </w:num>
  <w:num w:numId="19">
    <w:abstractNumId w:val="2"/>
  </w:num>
  <w:num w:numId="20">
    <w:abstractNumId w:val="10"/>
  </w:num>
  <w:num w:numId="21">
    <w:abstractNumId w:val="0"/>
  </w:num>
  <w:num w:numId="22">
    <w:abstractNumId w:val="12"/>
  </w:num>
  <w:num w:numId="23">
    <w:abstractNumId w:val="12"/>
  </w:num>
  <w:num w:numId="24">
    <w:abstractNumId w:val="12"/>
  </w:num>
  <w:num w:numId="25">
    <w:abstractNumId w:val="12"/>
  </w:num>
  <w:num w:numId="26">
    <w:abstractNumId w:val="19"/>
  </w:num>
  <w:num w:numId="27">
    <w:abstractNumId w:val="20"/>
  </w:num>
  <w:num w:numId="28">
    <w:abstractNumId w:val="7"/>
  </w:num>
  <w:num w:numId="29">
    <w:abstractNumId w:val="11"/>
  </w:num>
  <w:num w:numId="30">
    <w:abstractNumId w:val="17"/>
  </w:num>
  <w:num w:numId="31">
    <w:abstractNumId w:val="14"/>
  </w:num>
  <w:num w:numId="32">
    <w:abstractNumId w:val="23"/>
  </w:num>
  <w:num w:numId="33">
    <w:abstractNumId w:val="8"/>
  </w:num>
  <w:num w:numId="34">
    <w:abstractNumId w:val="16"/>
  </w:num>
  <w:num w:numId="35">
    <w:abstractNumId w:val="1"/>
  </w:num>
  <w:num w:numId="36">
    <w:abstractNumId w:val="6"/>
  </w:num>
  <w:num w:numId="37">
    <w:abstractNumId w:val="5"/>
  </w:num>
  <w:num w:numId="38">
    <w:abstractNumId w:val="15"/>
  </w:num>
  <w:num w:numId="39">
    <w:abstractNumId w:val="18"/>
  </w:num>
  <w:num w:numId="40">
    <w:abstractNumId w:val="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63FD"/>
    <w:rsid w:val="000410C2"/>
    <w:rsid w:val="000533A1"/>
    <w:rsid w:val="000671F5"/>
    <w:rsid w:val="00071D64"/>
    <w:rsid w:val="00073B91"/>
    <w:rsid w:val="00080760"/>
    <w:rsid w:val="000A0ECC"/>
    <w:rsid w:val="000A2F7E"/>
    <w:rsid w:val="000A30E0"/>
    <w:rsid w:val="000B017A"/>
    <w:rsid w:val="000B65BF"/>
    <w:rsid w:val="000C0A1F"/>
    <w:rsid w:val="000E00E7"/>
    <w:rsid w:val="000E557F"/>
    <w:rsid w:val="000F0126"/>
    <w:rsid w:val="00101958"/>
    <w:rsid w:val="00103B4C"/>
    <w:rsid w:val="001054AA"/>
    <w:rsid w:val="00106066"/>
    <w:rsid w:val="00112FB8"/>
    <w:rsid w:val="001265BA"/>
    <w:rsid w:val="00127EDE"/>
    <w:rsid w:val="00133CE3"/>
    <w:rsid w:val="00137829"/>
    <w:rsid w:val="00140BEA"/>
    <w:rsid w:val="00142924"/>
    <w:rsid w:val="00143D63"/>
    <w:rsid w:val="00146D86"/>
    <w:rsid w:val="00146F70"/>
    <w:rsid w:val="00147D6A"/>
    <w:rsid w:val="00151C72"/>
    <w:rsid w:val="001554E4"/>
    <w:rsid w:val="00162685"/>
    <w:rsid w:val="00163251"/>
    <w:rsid w:val="00167330"/>
    <w:rsid w:val="00170A1C"/>
    <w:rsid w:val="001710FA"/>
    <w:rsid w:val="00181235"/>
    <w:rsid w:val="0019604A"/>
    <w:rsid w:val="001A1985"/>
    <w:rsid w:val="001A2766"/>
    <w:rsid w:val="001A5E18"/>
    <w:rsid w:val="001A728A"/>
    <w:rsid w:val="001B2F86"/>
    <w:rsid w:val="001B32A5"/>
    <w:rsid w:val="001B4C86"/>
    <w:rsid w:val="001C3641"/>
    <w:rsid w:val="001D0211"/>
    <w:rsid w:val="001D155F"/>
    <w:rsid w:val="001D36FA"/>
    <w:rsid w:val="001E2521"/>
    <w:rsid w:val="001E6CF8"/>
    <w:rsid w:val="001F1497"/>
    <w:rsid w:val="001F3E17"/>
    <w:rsid w:val="00212613"/>
    <w:rsid w:val="00216048"/>
    <w:rsid w:val="00216652"/>
    <w:rsid w:val="002174BA"/>
    <w:rsid w:val="00221735"/>
    <w:rsid w:val="00234499"/>
    <w:rsid w:val="0024708F"/>
    <w:rsid w:val="00247E85"/>
    <w:rsid w:val="00253A3B"/>
    <w:rsid w:val="0027362A"/>
    <w:rsid w:val="00273A08"/>
    <w:rsid w:val="002746C3"/>
    <w:rsid w:val="00280AA9"/>
    <w:rsid w:val="00281D1B"/>
    <w:rsid w:val="00285C40"/>
    <w:rsid w:val="002A01CF"/>
    <w:rsid w:val="002A4EF8"/>
    <w:rsid w:val="002B043F"/>
    <w:rsid w:val="002B086C"/>
    <w:rsid w:val="002B4797"/>
    <w:rsid w:val="002C337A"/>
    <w:rsid w:val="002C4988"/>
    <w:rsid w:val="002C63F1"/>
    <w:rsid w:val="002D7A83"/>
    <w:rsid w:val="002E3826"/>
    <w:rsid w:val="002E4529"/>
    <w:rsid w:val="002E7539"/>
    <w:rsid w:val="002F3EDB"/>
    <w:rsid w:val="00310FAD"/>
    <w:rsid w:val="00312A35"/>
    <w:rsid w:val="0031596E"/>
    <w:rsid w:val="0031665B"/>
    <w:rsid w:val="0032350D"/>
    <w:rsid w:val="00331D56"/>
    <w:rsid w:val="00335691"/>
    <w:rsid w:val="00343C7B"/>
    <w:rsid w:val="003511D7"/>
    <w:rsid w:val="0035378C"/>
    <w:rsid w:val="0036666F"/>
    <w:rsid w:val="00370BDD"/>
    <w:rsid w:val="00372CEA"/>
    <w:rsid w:val="00375B8F"/>
    <w:rsid w:val="003777AE"/>
    <w:rsid w:val="003825FA"/>
    <w:rsid w:val="003829E3"/>
    <w:rsid w:val="00384766"/>
    <w:rsid w:val="00386831"/>
    <w:rsid w:val="00397887"/>
    <w:rsid w:val="003A1DA3"/>
    <w:rsid w:val="003A2FC1"/>
    <w:rsid w:val="003B626D"/>
    <w:rsid w:val="003C0623"/>
    <w:rsid w:val="003C3EFF"/>
    <w:rsid w:val="003D2316"/>
    <w:rsid w:val="003E1D61"/>
    <w:rsid w:val="003E3A45"/>
    <w:rsid w:val="003F368F"/>
    <w:rsid w:val="0040283E"/>
    <w:rsid w:val="00406E01"/>
    <w:rsid w:val="004070A9"/>
    <w:rsid w:val="00427EED"/>
    <w:rsid w:val="00440CF4"/>
    <w:rsid w:val="00441991"/>
    <w:rsid w:val="00447FBB"/>
    <w:rsid w:val="00453B3F"/>
    <w:rsid w:val="00456B06"/>
    <w:rsid w:val="00456F57"/>
    <w:rsid w:val="00460D64"/>
    <w:rsid w:val="00482F4C"/>
    <w:rsid w:val="0049281E"/>
    <w:rsid w:val="004A106F"/>
    <w:rsid w:val="004A31AC"/>
    <w:rsid w:val="004A6D9F"/>
    <w:rsid w:val="004B3A55"/>
    <w:rsid w:val="004C613A"/>
    <w:rsid w:val="004D34C6"/>
    <w:rsid w:val="004D525A"/>
    <w:rsid w:val="004E0FA1"/>
    <w:rsid w:val="004F1294"/>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E41C1"/>
    <w:rsid w:val="005F60DE"/>
    <w:rsid w:val="005F64B3"/>
    <w:rsid w:val="00602AA4"/>
    <w:rsid w:val="00616735"/>
    <w:rsid w:val="0062441C"/>
    <w:rsid w:val="006309EA"/>
    <w:rsid w:val="006326BA"/>
    <w:rsid w:val="00634210"/>
    <w:rsid w:val="006343D8"/>
    <w:rsid w:val="006379BB"/>
    <w:rsid w:val="00645804"/>
    <w:rsid w:val="0066792C"/>
    <w:rsid w:val="0067063D"/>
    <w:rsid w:val="006745FD"/>
    <w:rsid w:val="00675B91"/>
    <w:rsid w:val="00686A77"/>
    <w:rsid w:val="00686AC0"/>
    <w:rsid w:val="00696AB8"/>
    <w:rsid w:val="006C35E8"/>
    <w:rsid w:val="006C6B3E"/>
    <w:rsid w:val="006D0D4D"/>
    <w:rsid w:val="006D1CDB"/>
    <w:rsid w:val="006D5BB7"/>
    <w:rsid w:val="006F61CA"/>
    <w:rsid w:val="007114DD"/>
    <w:rsid w:val="0071222B"/>
    <w:rsid w:val="0071366F"/>
    <w:rsid w:val="00722199"/>
    <w:rsid w:val="00732B9B"/>
    <w:rsid w:val="00743F1E"/>
    <w:rsid w:val="00751A2A"/>
    <w:rsid w:val="0076163C"/>
    <w:rsid w:val="00763617"/>
    <w:rsid w:val="00767148"/>
    <w:rsid w:val="00782116"/>
    <w:rsid w:val="007A0128"/>
    <w:rsid w:val="007A12D2"/>
    <w:rsid w:val="007B08DE"/>
    <w:rsid w:val="007B21E7"/>
    <w:rsid w:val="007C28AD"/>
    <w:rsid w:val="007C4706"/>
    <w:rsid w:val="007D2377"/>
    <w:rsid w:val="007F08E0"/>
    <w:rsid w:val="007F2224"/>
    <w:rsid w:val="00800A05"/>
    <w:rsid w:val="00801CB9"/>
    <w:rsid w:val="00807B0C"/>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A5FB8"/>
    <w:rsid w:val="008C001F"/>
    <w:rsid w:val="008C24C9"/>
    <w:rsid w:val="008C4F2E"/>
    <w:rsid w:val="008D4E90"/>
    <w:rsid w:val="008E5964"/>
    <w:rsid w:val="008E634B"/>
    <w:rsid w:val="008E65DB"/>
    <w:rsid w:val="008F0103"/>
    <w:rsid w:val="008F72C3"/>
    <w:rsid w:val="00904659"/>
    <w:rsid w:val="0091131F"/>
    <w:rsid w:val="009125C5"/>
    <w:rsid w:val="009303E8"/>
    <w:rsid w:val="00933BFC"/>
    <w:rsid w:val="0093645D"/>
    <w:rsid w:val="00950E36"/>
    <w:rsid w:val="00961C15"/>
    <w:rsid w:val="00966F34"/>
    <w:rsid w:val="009727C2"/>
    <w:rsid w:val="0097441F"/>
    <w:rsid w:val="009745C1"/>
    <w:rsid w:val="009772C0"/>
    <w:rsid w:val="00980CA7"/>
    <w:rsid w:val="0098431B"/>
    <w:rsid w:val="009908FC"/>
    <w:rsid w:val="0099640C"/>
    <w:rsid w:val="00997092"/>
    <w:rsid w:val="009B25D8"/>
    <w:rsid w:val="009C23A8"/>
    <w:rsid w:val="009C41C1"/>
    <w:rsid w:val="009D5CF6"/>
    <w:rsid w:val="009E4756"/>
    <w:rsid w:val="009E5F4E"/>
    <w:rsid w:val="00A0327C"/>
    <w:rsid w:val="00A1157F"/>
    <w:rsid w:val="00A132CE"/>
    <w:rsid w:val="00A15A47"/>
    <w:rsid w:val="00A16622"/>
    <w:rsid w:val="00A31B06"/>
    <w:rsid w:val="00A36054"/>
    <w:rsid w:val="00A361AF"/>
    <w:rsid w:val="00A424BF"/>
    <w:rsid w:val="00A45FD7"/>
    <w:rsid w:val="00A52671"/>
    <w:rsid w:val="00A74818"/>
    <w:rsid w:val="00A7540B"/>
    <w:rsid w:val="00A818DB"/>
    <w:rsid w:val="00A83816"/>
    <w:rsid w:val="00AA0684"/>
    <w:rsid w:val="00AD3763"/>
    <w:rsid w:val="00AD4E22"/>
    <w:rsid w:val="00AF573D"/>
    <w:rsid w:val="00B14195"/>
    <w:rsid w:val="00B1581A"/>
    <w:rsid w:val="00B211AA"/>
    <w:rsid w:val="00B261EC"/>
    <w:rsid w:val="00B4189A"/>
    <w:rsid w:val="00B46C8F"/>
    <w:rsid w:val="00B634ED"/>
    <w:rsid w:val="00B70F06"/>
    <w:rsid w:val="00B71A97"/>
    <w:rsid w:val="00B77A2E"/>
    <w:rsid w:val="00B9516F"/>
    <w:rsid w:val="00B951AC"/>
    <w:rsid w:val="00B978CD"/>
    <w:rsid w:val="00BB69F2"/>
    <w:rsid w:val="00BC1798"/>
    <w:rsid w:val="00BC29FE"/>
    <w:rsid w:val="00BD0956"/>
    <w:rsid w:val="00BD235E"/>
    <w:rsid w:val="00BD2C26"/>
    <w:rsid w:val="00BD38F5"/>
    <w:rsid w:val="00BD64AB"/>
    <w:rsid w:val="00BD7ED8"/>
    <w:rsid w:val="00BE00A3"/>
    <w:rsid w:val="00BF15FD"/>
    <w:rsid w:val="00BF695B"/>
    <w:rsid w:val="00C04ACE"/>
    <w:rsid w:val="00C050BB"/>
    <w:rsid w:val="00C07F58"/>
    <w:rsid w:val="00C11919"/>
    <w:rsid w:val="00C12798"/>
    <w:rsid w:val="00C30805"/>
    <w:rsid w:val="00C30B81"/>
    <w:rsid w:val="00C341B8"/>
    <w:rsid w:val="00C41BF5"/>
    <w:rsid w:val="00C544DA"/>
    <w:rsid w:val="00C54756"/>
    <w:rsid w:val="00C6119F"/>
    <w:rsid w:val="00C616E4"/>
    <w:rsid w:val="00C85128"/>
    <w:rsid w:val="00C90FF0"/>
    <w:rsid w:val="00C9363E"/>
    <w:rsid w:val="00CA2880"/>
    <w:rsid w:val="00CB53F8"/>
    <w:rsid w:val="00CB6929"/>
    <w:rsid w:val="00CC087E"/>
    <w:rsid w:val="00CC16D7"/>
    <w:rsid w:val="00CD3012"/>
    <w:rsid w:val="00CD3275"/>
    <w:rsid w:val="00CE7650"/>
    <w:rsid w:val="00CE7A69"/>
    <w:rsid w:val="00CF081B"/>
    <w:rsid w:val="00CF151C"/>
    <w:rsid w:val="00D076F1"/>
    <w:rsid w:val="00D305B8"/>
    <w:rsid w:val="00D457A7"/>
    <w:rsid w:val="00D55E4C"/>
    <w:rsid w:val="00D55EBC"/>
    <w:rsid w:val="00D63026"/>
    <w:rsid w:val="00D646C1"/>
    <w:rsid w:val="00D7613B"/>
    <w:rsid w:val="00D82B06"/>
    <w:rsid w:val="00D831AA"/>
    <w:rsid w:val="00D843F9"/>
    <w:rsid w:val="00D85A4B"/>
    <w:rsid w:val="00D865DB"/>
    <w:rsid w:val="00D93B96"/>
    <w:rsid w:val="00DD72E8"/>
    <w:rsid w:val="00DE4FAA"/>
    <w:rsid w:val="00DE58D7"/>
    <w:rsid w:val="00DF631E"/>
    <w:rsid w:val="00DF65AD"/>
    <w:rsid w:val="00E103B8"/>
    <w:rsid w:val="00E13B4D"/>
    <w:rsid w:val="00E15ACE"/>
    <w:rsid w:val="00E210C3"/>
    <w:rsid w:val="00E24A05"/>
    <w:rsid w:val="00E26CF2"/>
    <w:rsid w:val="00E3162A"/>
    <w:rsid w:val="00E37312"/>
    <w:rsid w:val="00E42B19"/>
    <w:rsid w:val="00E50906"/>
    <w:rsid w:val="00E5469E"/>
    <w:rsid w:val="00E61ED9"/>
    <w:rsid w:val="00E72BDF"/>
    <w:rsid w:val="00E734B4"/>
    <w:rsid w:val="00E7676E"/>
    <w:rsid w:val="00E7766B"/>
    <w:rsid w:val="00E941D7"/>
    <w:rsid w:val="00EA3881"/>
    <w:rsid w:val="00EB32BC"/>
    <w:rsid w:val="00EB45D3"/>
    <w:rsid w:val="00EC0B90"/>
    <w:rsid w:val="00EC4440"/>
    <w:rsid w:val="00EC4CEC"/>
    <w:rsid w:val="00ED1D1D"/>
    <w:rsid w:val="00ED654E"/>
    <w:rsid w:val="00ED6CA8"/>
    <w:rsid w:val="00EE599A"/>
    <w:rsid w:val="00EE5EC6"/>
    <w:rsid w:val="00EF08E9"/>
    <w:rsid w:val="00EF3F0C"/>
    <w:rsid w:val="00EF445B"/>
    <w:rsid w:val="00F0191C"/>
    <w:rsid w:val="00F12C9B"/>
    <w:rsid w:val="00F15EC2"/>
    <w:rsid w:val="00F20642"/>
    <w:rsid w:val="00F20A5D"/>
    <w:rsid w:val="00F255A4"/>
    <w:rsid w:val="00F419CC"/>
    <w:rsid w:val="00F476A7"/>
    <w:rsid w:val="00F50146"/>
    <w:rsid w:val="00F56968"/>
    <w:rsid w:val="00F63C03"/>
    <w:rsid w:val="00F646A5"/>
    <w:rsid w:val="00F668CA"/>
    <w:rsid w:val="00F72910"/>
    <w:rsid w:val="00F735E1"/>
    <w:rsid w:val="00F762BE"/>
    <w:rsid w:val="00F81500"/>
    <w:rsid w:val="00F82CA8"/>
    <w:rsid w:val="00F84A33"/>
    <w:rsid w:val="00F8504C"/>
    <w:rsid w:val="00F85696"/>
    <w:rsid w:val="00F907C8"/>
    <w:rsid w:val="00F97628"/>
    <w:rsid w:val="00FA5AAB"/>
    <w:rsid w:val="00FA5E2C"/>
    <w:rsid w:val="00FC0A0B"/>
    <w:rsid w:val="00FC1836"/>
    <w:rsid w:val="00FD33A9"/>
    <w:rsid w:val="00FE3F46"/>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A7BBA"/>
    <w:rsid w:val="000C4FBE"/>
    <w:rsid w:val="000D4135"/>
    <w:rsid w:val="00121A9E"/>
    <w:rsid w:val="001F2884"/>
    <w:rsid w:val="00262E41"/>
    <w:rsid w:val="002E213D"/>
    <w:rsid w:val="00342498"/>
    <w:rsid w:val="003473A3"/>
    <w:rsid w:val="004153C2"/>
    <w:rsid w:val="0041723B"/>
    <w:rsid w:val="0047235B"/>
    <w:rsid w:val="00475404"/>
    <w:rsid w:val="0054240A"/>
    <w:rsid w:val="006516B8"/>
    <w:rsid w:val="00675FE2"/>
    <w:rsid w:val="00727A3A"/>
    <w:rsid w:val="00730C47"/>
    <w:rsid w:val="007359AA"/>
    <w:rsid w:val="007435BC"/>
    <w:rsid w:val="00804252"/>
    <w:rsid w:val="0082133F"/>
    <w:rsid w:val="00844D40"/>
    <w:rsid w:val="00847DA1"/>
    <w:rsid w:val="008D79E1"/>
    <w:rsid w:val="0093793B"/>
    <w:rsid w:val="009775FC"/>
    <w:rsid w:val="009B2CA8"/>
    <w:rsid w:val="00A62C3F"/>
    <w:rsid w:val="00A75EE7"/>
    <w:rsid w:val="00AB78CC"/>
    <w:rsid w:val="00B36ABB"/>
    <w:rsid w:val="00B800E6"/>
    <w:rsid w:val="00BB3CD9"/>
    <w:rsid w:val="00BD6A06"/>
    <w:rsid w:val="00BF7088"/>
    <w:rsid w:val="00CD0734"/>
    <w:rsid w:val="00CF7E1E"/>
    <w:rsid w:val="00D45880"/>
    <w:rsid w:val="00D4794C"/>
    <w:rsid w:val="00E02C5D"/>
    <w:rsid w:val="00E25A3E"/>
    <w:rsid w:val="00E8302A"/>
    <w:rsid w:val="00EC3A5C"/>
    <w:rsid w:val="00EC5B48"/>
    <w:rsid w:val="00F42E6E"/>
    <w:rsid w:val="00F4691A"/>
    <w:rsid w:val="00F77934"/>
    <w:rsid w:val="00F82B41"/>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3</b:RefOrder>
  </b:Source>
  <b:Source>
    <b:Tag>Kos13</b:Tag>
    <b:SourceType>ConferenceProceedings</b:SourceType>
    <b:Guid>{9CCD1CF3-9721-4399-955C-2F7447B1B038}</b:Guid>
    <b:Title>Private traits and attributes are predictable from digital records of human behavior</b:Title>
    <b:Year>2013</b:Year>
    <b:Pages>5802-5805</b:Pages>
    <b:ConferenceName>Proceedings of the National Academy of Sciences of the United States of America</b:ConferenceName>
    <b:Publisher>PNAS</b:Publisher>
    <b:Author>
      <b:Author>
        <b:NameList>
          <b:Person>
            <b:Last>Kosinski</b:Last>
            <b:First>Michal</b:First>
          </b:Person>
          <b:Person>
            <b:Last>Stillwell</b:Last>
            <b:First>David</b:First>
          </b:Person>
          <b:Person>
            <b:Last>Graepel</b:Last>
            <b:First>Thore</b:First>
          </b:Person>
        </b:NameList>
      </b:Author>
    </b:Author>
    <b:RefOrder>1</b:RefOrder>
  </b:Source>
  <b:Source>
    <b:Tag>WuY14</b:Tag>
    <b:SourceType>ConferenceProceedings</b:SourceType>
    <b:Guid>{B47FD705-BC0C-40BD-9CA2-371ABEF8251E}</b:Guid>
    <b:Title>Computer-based personality judgments are more accurate than those made by humans</b:Title>
    <b:Pages>1036-1040</b:Pages>
    <b:Year>2014</b:Year>
    <b:ConferenceName>Proceedings of the National Academy of Sciences of the United States of America</b:ConferenceName>
    <b:Publisher>PNAS</b:Publisher>
    <b:Author>
      <b:Author>
        <b:NameList>
          <b:Person>
            <b:Last>Wu</b:Last>
            <b:First>Youyou</b:First>
          </b:Person>
          <b:Person>
            <b:Last>Kosinski</b:Last>
            <b:First>Michal</b:First>
          </b:Person>
          <b:Person>
            <b:Last>Stillwell</b:Last>
            <b:First>David</b:First>
          </b:Person>
        </b:NameList>
      </b:Author>
    </b:Author>
    <b:RefOrder>2</b:RefOrder>
  </b:Source>
  <b:Source>
    <b:Tag>Mai07</b:Tag>
    <b:SourceType>JournalArticle</b:SourceType>
    <b:Guid>{AB50E113-1AAB-4295-BD09-F94980FBB0E1}</b:Guid>
    <b:Title>Using Linguistic Cues for the Automatic Recognition of Personality in Conversation and Text</b:Title>
    <b:Pages>457-500</b:Pages>
    <b:Year>2007</b:Year>
    <b:JournalName>Journal of Artiﬁcial Intelligence Research 30</b:JournalName>
    <b:Author>
      <b:Author>
        <b:NameList>
          <b:Person>
            <b:Last>Mairesse</b:Last>
            <b:First>Francois</b:First>
          </b:Person>
          <b:Person>
            <b:Last>Walkeer</b:Last>
            <b:Middle>A.</b:Middle>
            <b:First>Marilyn</b:First>
          </b:Person>
          <b:Person>
            <b:Last>Mehl</b:Last>
            <b:Middle>R.</b:Middle>
            <b:First>Matthias</b:First>
          </b:Person>
          <b:Person>
            <b:Last>Moore</b:Last>
            <b:Middle>K.</b:Middle>
            <b:First>Roger</b:First>
          </b:Person>
        </b:NameList>
      </b:Author>
    </b:Author>
    <b:RefOrder>4</b:RefOrder>
  </b:Source>
</b:Sources>
</file>

<file path=customXml/itemProps1.xml><?xml version="1.0" encoding="utf-8"?>
<ds:datastoreItem xmlns:ds="http://schemas.openxmlformats.org/officeDocument/2006/customXml" ds:itemID="{9CA9CA1B-45BE-42C7-8AE4-1EA53D2FC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630</TotalTime>
  <Pages>8</Pages>
  <Words>3907</Words>
  <Characters>22271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26126</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player</cp:lastModifiedBy>
  <cp:revision>43</cp:revision>
  <cp:lastPrinted>2017-04-10T05:48:00Z</cp:lastPrinted>
  <dcterms:created xsi:type="dcterms:W3CDTF">2017-07-25T05:36:00Z</dcterms:created>
  <dcterms:modified xsi:type="dcterms:W3CDTF">2017-08-13T11:04:00Z</dcterms:modified>
</cp:coreProperties>
</file>